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39"/>
        <w:tblW w:w="10007" w:type="dxa"/>
        <w:tblLayout w:type="fixed"/>
        <w:tblLook w:val="0600" w:firstRow="0" w:lastRow="0" w:firstColumn="0" w:lastColumn="0" w:noHBand="1" w:noVBand="1"/>
      </w:tblPr>
      <w:tblGrid>
        <w:gridCol w:w="249"/>
        <w:gridCol w:w="36"/>
        <w:gridCol w:w="1621"/>
        <w:gridCol w:w="2954"/>
        <w:gridCol w:w="19"/>
        <w:gridCol w:w="326"/>
        <w:gridCol w:w="36"/>
        <w:gridCol w:w="213"/>
        <w:gridCol w:w="72"/>
        <w:gridCol w:w="1620"/>
        <w:gridCol w:w="21"/>
        <w:gridCol w:w="2840"/>
      </w:tblGrid>
      <w:tr w:rsidR="00D7661C" w:rsidRPr="00B44243" w14:paraId="0BDC0D41" w14:textId="77777777" w:rsidTr="00D7661C">
        <w:trPr>
          <w:trHeight w:val="290"/>
        </w:trPr>
        <w:tc>
          <w:tcPr>
            <w:tcW w:w="7167" w:type="dxa"/>
            <w:gridSpan w:val="11"/>
          </w:tcPr>
          <w:p w14:paraId="3A7E77FB" w14:textId="77777777" w:rsidR="00D7661C" w:rsidRPr="00B44243" w:rsidRDefault="00D7661C" w:rsidP="00D7661C">
            <w:pPr>
              <w:pStyle w:val="Company"/>
              <w:rPr>
                <w:rFonts w:ascii="Arial" w:hAnsi="Arial" w:cs="Arial"/>
                <w:b w:val="0"/>
                <w:bCs/>
                <w:color w:val="000000" w:themeColor="text1"/>
                <w:sz w:val="2"/>
                <w:szCs w:val="2"/>
              </w:rPr>
            </w:pPr>
            <w:r w:rsidRPr="00B44243">
              <w:rPr>
                <w:rFonts w:ascii="Arial" w:hAnsi="Arial" w:cs="Arial"/>
                <w:b w:val="0"/>
                <w:bCs/>
                <w:color w:val="000000" w:themeColor="text1"/>
              </w:rPr>
              <w:t>TalentBridge Pvt. Ltd.</w:t>
            </w:r>
            <w:r w:rsidRPr="00B44243">
              <w:rPr>
                <w:rFonts w:ascii="Arial" w:hAnsi="Arial" w:cs="Arial"/>
                <w:b w:val="0"/>
                <w:bCs/>
                <w:color w:val="000000" w:themeColor="text1"/>
                <w:sz w:val="20"/>
              </w:rPr>
              <w:br/>
            </w:r>
          </w:p>
          <w:p w14:paraId="20CDA8A9" w14:textId="77777777" w:rsidR="00D7661C" w:rsidRPr="00B44243" w:rsidRDefault="00D7661C" w:rsidP="00D7661C">
            <w:pPr>
              <w:pStyle w:val="JobTitle"/>
              <w:rPr>
                <w:rFonts w:ascii="Arial" w:hAnsi="Arial" w:cs="Arial"/>
                <w:b w:val="0"/>
                <w:bCs/>
                <w:color w:val="000000" w:themeColor="text1"/>
              </w:rPr>
            </w:pPr>
            <w:r w:rsidRPr="00B44243">
              <w:rPr>
                <w:rFonts w:ascii="Arial" w:hAnsi="Arial" w:cs="Arial"/>
                <w:b w:val="0"/>
                <w:bCs/>
                <w:color w:val="000000" w:themeColor="text1"/>
              </w:rPr>
              <w:t>SENIOR HR</w:t>
            </w:r>
          </w:p>
        </w:tc>
        <w:tc>
          <w:tcPr>
            <w:tcW w:w="2840" w:type="dxa"/>
            <w:vAlign w:val="center"/>
          </w:tcPr>
          <w:p w14:paraId="0CCC1205" w14:textId="77777777" w:rsidR="00D7661C" w:rsidRPr="00B44243" w:rsidRDefault="00D7661C" w:rsidP="00D7661C">
            <w:pPr>
              <w:jc w:val="right"/>
              <w:rPr>
                <w:rFonts w:ascii="Arial" w:hAnsi="Arial" w:cs="Arial"/>
                <w:bCs/>
                <w:color w:val="000000" w:themeColor="text1"/>
              </w:rPr>
            </w:pPr>
            <w:r w:rsidRPr="00B44243">
              <w:rPr>
                <w:rFonts w:ascii="Arial" w:hAnsi="Arial" w:cs="Arial"/>
                <w:bCs/>
                <w:noProof/>
                <w:color w:val="000000" w:themeColor="text1"/>
                <w:lang w:val="en-AU" w:eastAsia="en-AU"/>
              </w:rPr>
              <w:drawing>
                <wp:inline distT="0" distB="0" distL="0" distR="0" wp14:anchorId="794F5DF0" wp14:editId="74D3C016">
                  <wp:extent cx="1143000" cy="575945"/>
                  <wp:effectExtent l="0" t="0" r="0" b="0"/>
                  <wp:docPr id="3" name="Picture 1799740164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799740164" descr="Logo placeholder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61C" w:rsidRPr="00B44243" w14:paraId="4219E679" w14:textId="77777777" w:rsidTr="00D7661C">
        <w:trPr>
          <w:trHeight w:val="408"/>
        </w:trPr>
        <w:tc>
          <w:tcPr>
            <w:tcW w:w="10007" w:type="dxa"/>
            <w:gridSpan w:val="12"/>
            <w:vAlign w:val="center"/>
          </w:tcPr>
          <w:p w14:paraId="13F53C60" w14:textId="77777777" w:rsidR="00D7661C" w:rsidRPr="00B44243" w:rsidRDefault="00D7661C" w:rsidP="00D7661C">
            <w:pPr>
              <w:jc w:val="right"/>
              <w:rPr>
                <w:rFonts w:ascii="Arial" w:hAnsi="Arial" w:cs="Arial"/>
                <w:bCs/>
                <w:noProof/>
                <w:color w:val="000000" w:themeColor="text1"/>
                <w:sz w:val="20"/>
                <w:lang w:val="en-AU" w:eastAsia="en-AU"/>
              </w:rPr>
            </w:pPr>
          </w:p>
        </w:tc>
      </w:tr>
      <w:tr w:rsidR="00D7661C" w:rsidRPr="00B44243" w14:paraId="6A7A8B87" w14:textId="77777777" w:rsidTr="00D7661C">
        <w:trPr>
          <w:trHeight w:val="290"/>
        </w:trPr>
        <w:tc>
          <w:tcPr>
            <w:tcW w:w="1906" w:type="dxa"/>
            <w:gridSpan w:val="3"/>
            <w:tcBorders>
              <w:bottom w:val="single" w:sz="12" w:space="0" w:color="auto"/>
            </w:tcBorders>
            <w:vAlign w:val="center"/>
          </w:tcPr>
          <w:p w14:paraId="76AB8140" w14:textId="77777777" w:rsidR="00D7661C" w:rsidRPr="00B44243" w:rsidRDefault="00000000" w:rsidP="00D7661C">
            <w:pPr>
              <w:pStyle w:val="Title"/>
              <w:rPr>
                <w:rFonts w:ascii="Arial" w:hAnsi="Arial" w:cs="Arial"/>
                <w:b w:val="0"/>
                <w:bCs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b w:val="0"/>
                  <w:bCs/>
                  <w:color w:val="000000" w:themeColor="text1"/>
                  <w:szCs w:val="20"/>
                </w:rPr>
                <w:id w:val="-395978858"/>
                <w:placeholder>
                  <w:docPart w:val="B53F9C38377145F1895D5DBA12DF2B0A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Fonts w:ascii="Arial" w:hAnsi="Arial" w:cs="Arial"/>
                    <w:b w:val="0"/>
                    <w:bCs/>
                    <w:color w:val="000000" w:themeColor="text1"/>
                    <w:szCs w:val="20"/>
                  </w:rPr>
                  <w:t>JOB TITLE:</w:t>
                </w:r>
              </w:sdtContent>
            </w:sdt>
          </w:p>
        </w:tc>
        <w:tc>
          <w:tcPr>
            <w:tcW w:w="2973" w:type="dxa"/>
            <w:gridSpan w:val="2"/>
            <w:tcBorders>
              <w:bottom w:val="single" w:sz="12" w:space="0" w:color="auto"/>
            </w:tcBorders>
            <w:vAlign w:val="center"/>
          </w:tcPr>
          <w:p w14:paraId="2C8A7787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  <w:sz w:val="20"/>
              </w:rPr>
              <w:t>HR Intern</w:t>
            </w:r>
          </w:p>
        </w:tc>
        <w:tc>
          <w:tcPr>
            <w:tcW w:w="362" w:type="dxa"/>
            <w:gridSpan w:val="2"/>
          </w:tcPr>
          <w:p w14:paraId="57183282" w14:textId="77777777" w:rsidR="00D7661C" w:rsidRPr="00B44243" w:rsidRDefault="00D7661C" w:rsidP="00D7661C">
            <w:pPr>
              <w:pStyle w:val="Heading2"/>
              <w:rPr>
                <w:rFonts w:ascii="Arial" w:hAnsi="Arial" w:cs="Arial"/>
                <w:b w:val="0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26" w:type="dxa"/>
            <w:gridSpan w:val="4"/>
            <w:tcBorders>
              <w:bottom w:val="single" w:sz="12" w:space="0" w:color="auto"/>
            </w:tcBorders>
            <w:vAlign w:val="center"/>
          </w:tcPr>
          <w:p w14:paraId="56569578" w14:textId="77777777" w:rsidR="00D7661C" w:rsidRPr="00B44243" w:rsidRDefault="00000000" w:rsidP="00D7661C">
            <w:pPr>
              <w:pStyle w:val="Title"/>
              <w:rPr>
                <w:rFonts w:ascii="Arial" w:hAnsi="Arial" w:cs="Arial"/>
                <w:b w:val="0"/>
                <w:bCs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b w:val="0"/>
                  <w:bCs/>
                  <w:color w:val="000000" w:themeColor="text1"/>
                  <w:szCs w:val="20"/>
                </w:rPr>
                <w:id w:val="-717512987"/>
                <w:placeholder>
                  <w:docPart w:val="CA07E650171745DB8365F70CBBB5F9C8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Fonts w:ascii="Arial" w:hAnsi="Arial" w:cs="Arial"/>
                    <w:b w:val="0"/>
                    <w:bCs/>
                    <w:color w:val="000000" w:themeColor="text1"/>
                    <w:szCs w:val="20"/>
                  </w:rPr>
                  <w:t>JOB CATEGORY:</w:t>
                </w:r>
              </w:sdtContent>
            </w:sdt>
          </w:p>
        </w:tc>
        <w:tc>
          <w:tcPr>
            <w:tcW w:w="2840" w:type="dxa"/>
            <w:tcBorders>
              <w:bottom w:val="single" w:sz="12" w:space="0" w:color="auto"/>
            </w:tcBorders>
            <w:vAlign w:val="center"/>
          </w:tcPr>
          <w:p w14:paraId="52B0FA2E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  <w:sz w:val="20"/>
              </w:rPr>
              <w:t>Human Resources</w:t>
            </w:r>
          </w:p>
        </w:tc>
      </w:tr>
      <w:tr w:rsidR="00D7661C" w:rsidRPr="00B44243" w14:paraId="6CA90C12" w14:textId="77777777" w:rsidTr="00D7661C">
        <w:trPr>
          <w:trHeight w:val="290"/>
        </w:trPr>
        <w:tc>
          <w:tcPr>
            <w:tcW w:w="1906" w:type="dxa"/>
            <w:gridSpan w:val="3"/>
            <w:tcBorders>
              <w:top w:val="single" w:sz="12" w:space="0" w:color="auto"/>
            </w:tcBorders>
            <w:vAlign w:val="center"/>
          </w:tcPr>
          <w:p w14:paraId="7A47AB8E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2973" w:type="dxa"/>
            <w:gridSpan w:val="2"/>
            <w:tcBorders>
              <w:top w:val="single" w:sz="12" w:space="0" w:color="auto"/>
            </w:tcBorders>
            <w:vAlign w:val="center"/>
          </w:tcPr>
          <w:p w14:paraId="2A8D6DE8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362" w:type="dxa"/>
            <w:gridSpan w:val="2"/>
            <w:tcBorders>
              <w:top w:val="single" w:sz="12" w:space="0" w:color="auto"/>
            </w:tcBorders>
            <w:vAlign w:val="center"/>
          </w:tcPr>
          <w:p w14:paraId="0EBE38EC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1926" w:type="dxa"/>
            <w:gridSpan w:val="4"/>
            <w:tcBorders>
              <w:top w:val="single" w:sz="12" w:space="0" w:color="auto"/>
            </w:tcBorders>
            <w:vAlign w:val="center"/>
          </w:tcPr>
          <w:p w14:paraId="329A6ED5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2840" w:type="dxa"/>
            <w:tcBorders>
              <w:top w:val="single" w:sz="12" w:space="0" w:color="auto"/>
            </w:tcBorders>
            <w:vAlign w:val="center"/>
          </w:tcPr>
          <w:p w14:paraId="699AA496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</w:tr>
      <w:tr w:rsidR="00D7661C" w:rsidRPr="00B44243" w14:paraId="69394058" w14:textId="77777777" w:rsidTr="00D7661C">
        <w:trPr>
          <w:trHeight w:val="290"/>
        </w:trPr>
        <w:tc>
          <w:tcPr>
            <w:tcW w:w="10007" w:type="dxa"/>
            <w:gridSpan w:val="12"/>
            <w:tcBorders>
              <w:bottom w:val="single" w:sz="12" w:space="0" w:color="auto"/>
            </w:tcBorders>
            <w:vAlign w:val="center"/>
          </w:tcPr>
          <w:p w14:paraId="4E749307" w14:textId="77777777" w:rsidR="00D7661C" w:rsidRPr="00B44243" w:rsidRDefault="00000000" w:rsidP="00D7661C">
            <w:pPr>
              <w:pStyle w:val="Title"/>
              <w:rPr>
                <w:rFonts w:ascii="Arial" w:hAnsi="Arial" w:cs="Arial"/>
                <w:b w:val="0"/>
                <w:bCs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b w:val="0"/>
                  <w:bCs/>
                  <w:color w:val="000000" w:themeColor="text1"/>
                  <w:szCs w:val="20"/>
                </w:rPr>
                <w:id w:val="331499092"/>
                <w:placeholder>
                  <w:docPart w:val="C4D5CA6A11C646E89A0B3800136BA731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Fonts w:ascii="Arial" w:hAnsi="Arial" w:cs="Arial"/>
                    <w:b w:val="0"/>
                    <w:bCs/>
                    <w:color w:val="000000" w:themeColor="text1"/>
                    <w:szCs w:val="20"/>
                  </w:rPr>
                  <w:t>APPLICATIONS ACCEPTED BY:</w:t>
                </w:r>
              </w:sdtContent>
            </w:sdt>
          </w:p>
        </w:tc>
      </w:tr>
      <w:tr w:rsidR="00D7661C" w:rsidRPr="00B44243" w14:paraId="7435AFD7" w14:textId="77777777" w:rsidTr="00D7661C">
        <w:trPr>
          <w:trHeight w:val="80"/>
        </w:trPr>
        <w:tc>
          <w:tcPr>
            <w:tcW w:w="10007" w:type="dxa"/>
            <w:gridSpan w:val="12"/>
            <w:tcBorders>
              <w:top w:val="single" w:sz="12" w:space="0" w:color="auto"/>
            </w:tcBorders>
          </w:tcPr>
          <w:p w14:paraId="546650C6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</w:tr>
      <w:tr w:rsidR="00D7661C" w:rsidRPr="00B44243" w14:paraId="3CC44B62" w14:textId="77777777" w:rsidTr="00D7661C">
        <w:trPr>
          <w:trHeight w:val="726"/>
        </w:trPr>
        <w:tc>
          <w:tcPr>
            <w:tcW w:w="249" w:type="dxa"/>
            <w:vAlign w:val="center"/>
          </w:tcPr>
          <w:p w14:paraId="4AA7CB3C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1657" w:type="dxa"/>
            <w:gridSpan w:val="2"/>
            <w:vAlign w:val="center"/>
          </w:tcPr>
          <w:p w14:paraId="222C87A7" w14:textId="77777777" w:rsidR="00D7661C" w:rsidRPr="00B44243" w:rsidRDefault="00000000" w:rsidP="00D7661C">
            <w:pPr>
              <w:rPr>
                <w:rStyle w:val="Bold"/>
                <w:rFonts w:ascii="Arial" w:hAnsi="Arial" w:cs="Arial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rStyle w:val="Bold"/>
                  <w:rFonts w:ascii="Arial" w:hAnsi="Arial" w:cs="Arial"/>
                  <w:b w:val="0"/>
                  <w:bCs/>
                  <w:color w:val="000000" w:themeColor="text1"/>
                  <w:sz w:val="20"/>
                </w:rPr>
                <w:id w:val="1471708930"/>
                <w:placeholder>
                  <w:docPart w:val="38C15E57BB1D4876887CE16FC1E080A7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Style w:val="Bold"/>
                    <w:rFonts w:ascii="Arial" w:hAnsi="Arial" w:cs="Arial"/>
                    <w:b w:val="0"/>
                    <w:bCs/>
                    <w:color w:val="000000" w:themeColor="text1"/>
                    <w:sz w:val="20"/>
                  </w:rPr>
                  <w:t>Fax or Email:</w:t>
                </w:r>
              </w:sdtContent>
            </w:sdt>
          </w:p>
        </w:tc>
        <w:tc>
          <w:tcPr>
            <w:tcW w:w="2954" w:type="dxa"/>
            <w:shd w:val="clear" w:color="auto" w:fill="FFFFFF" w:themeFill="background1"/>
            <w:vAlign w:val="center"/>
          </w:tcPr>
          <w:p w14:paraId="215CD6C1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  <w:sz w:val="20"/>
              </w:rPr>
              <w:t>talentbridge@gmail.com</w:t>
            </w:r>
          </w:p>
        </w:tc>
        <w:tc>
          <w:tcPr>
            <w:tcW w:w="345" w:type="dxa"/>
            <w:gridSpan w:val="2"/>
          </w:tcPr>
          <w:p w14:paraId="01A76FBA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249" w:type="dxa"/>
            <w:gridSpan w:val="2"/>
            <w:vAlign w:val="center"/>
          </w:tcPr>
          <w:p w14:paraId="0F75DC3C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1692" w:type="dxa"/>
            <w:gridSpan w:val="2"/>
            <w:vAlign w:val="center"/>
          </w:tcPr>
          <w:p w14:paraId="378E9CFA" w14:textId="77777777" w:rsidR="00D7661C" w:rsidRPr="00B44243" w:rsidRDefault="00000000" w:rsidP="00D7661C">
            <w:pPr>
              <w:rPr>
                <w:rStyle w:val="Bold"/>
                <w:rFonts w:ascii="Arial" w:hAnsi="Arial" w:cs="Arial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rStyle w:val="Bold"/>
                  <w:rFonts w:ascii="Arial" w:hAnsi="Arial" w:cs="Arial"/>
                  <w:b w:val="0"/>
                  <w:bCs/>
                  <w:color w:val="000000" w:themeColor="text1"/>
                  <w:sz w:val="20"/>
                </w:rPr>
                <w:id w:val="816382643"/>
                <w:placeholder>
                  <w:docPart w:val="E53461206A9A4B6CA6EC209298C7AA98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Style w:val="Bold"/>
                    <w:rFonts w:ascii="Arial" w:hAnsi="Arial" w:cs="Arial"/>
                    <w:b w:val="0"/>
                    <w:bCs/>
                    <w:color w:val="000000" w:themeColor="text1"/>
                    <w:sz w:val="20"/>
                  </w:rPr>
                  <w:t>Subject line:</w:t>
                </w:r>
              </w:sdtContent>
            </w:sdt>
          </w:p>
        </w:tc>
        <w:tc>
          <w:tcPr>
            <w:tcW w:w="2861" w:type="dxa"/>
            <w:gridSpan w:val="2"/>
            <w:shd w:val="clear" w:color="auto" w:fill="FFFFFF" w:themeFill="background1"/>
            <w:vAlign w:val="center"/>
          </w:tcPr>
          <w:p w14:paraId="7528E41E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  <w:sz w:val="20"/>
              </w:rPr>
              <w:t xml:space="preserve">HR INTERN APPLICATION </w:t>
            </w:r>
          </w:p>
        </w:tc>
      </w:tr>
      <w:tr w:rsidR="00D7661C" w:rsidRPr="00B44243" w14:paraId="2165638D" w14:textId="77777777" w:rsidTr="00D7661C">
        <w:trPr>
          <w:trHeight w:val="436"/>
        </w:trPr>
        <w:tc>
          <w:tcPr>
            <w:tcW w:w="10007" w:type="dxa"/>
            <w:gridSpan w:val="12"/>
          </w:tcPr>
          <w:p w14:paraId="518CCB70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</w:tr>
      <w:tr w:rsidR="00D7661C" w:rsidRPr="00B44243" w14:paraId="6F94F5EA" w14:textId="77777777" w:rsidTr="00D7661C">
        <w:trPr>
          <w:trHeight w:val="290"/>
        </w:trPr>
        <w:tc>
          <w:tcPr>
            <w:tcW w:w="10007" w:type="dxa"/>
            <w:gridSpan w:val="12"/>
            <w:tcBorders>
              <w:bottom w:val="single" w:sz="12" w:space="0" w:color="auto"/>
            </w:tcBorders>
            <w:vAlign w:val="center"/>
          </w:tcPr>
          <w:p w14:paraId="49A8E639" w14:textId="77777777" w:rsidR="00D7661C" w:rsidRPr="00B44243" w:rsidRDefault="00D7661C" w:rsidP="00D7661C">
            <w:pPr>
              <w:pStyle w:val="Title"/>
              <w:rPr>
                <w:rFonts w:ascii="Arial" w:hAnsi="Arial" w:cs="Arial"/>
                <w:b w:val="0"/>
                <w:bCs/>
                <w:color w:val="000000" w:themeColor="text1"/>
                <w:szCs w:val="20"/>
              </w:rPr>
            </w:pPr>
            <w:r w:rsidRPr="00B44243">
              <w:rPr>
                <w:rFonts w:ascii="Arial" w:hAnsi="Arial" w:cs="Arial"/>
                <w:b w:val="0"/>
                <w:bCs/>
                <w:color w:val="000000" w:themeColor="text1"/>
                <w:szCs w:val="20"/>
              </w:rPr>
              <w:t>JOB DESCRIPTION</w:t>
            </w:r>
          </w:p>
        </w:tc>
      </w:tr>
      <w:tr w:rsidR="00D7661C" w:rsidRPr="00B44243" w14:paraId="7DACF5F2" w14:textId="77777777" w:rsidTr="00D7661C">
        <w:trPr>
          <w:trHeight w:val="145"/>
        </w:trPr>
        <w:tc>
          <w:tcPr>
            <w:tcW w:w="10007" w:type="dxa"/>
            <w:gridSpan w:val="12"/>
            <w:tcBorders>
              <w:top w:val="single" w:sz="12" w:space="0" w:color="auto"/>
            </w:tcBorders>
          </w:tcPr>
          <w:p w14:paraId="40AB10B6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</w:tr>
      <w:tr w:rsidR="00D7661C" w:rsidRPr="00B44243" w14:paraId="4BE7D4B5" w14:textId="77777777" w:rsidTr="00D7661C">
        <w:trPr>
          <w:trHeight w:val="2318"/>
        </w:trPr>
        <w:tc>
          <w:tcPr>
            <w:tcW w:w="285" w:type="dxa"/>
            <w:gridSpan w:val="2"/>
            <w:shd w:val="clear" w:color="auto" w:fill="FFFFFF" w:themeFill="background1"/>
          </w:tcPr>
          <w:p w14:paraId="6F645154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  <w:p w14:paraId="7690ECA3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  <w:tc>
          <w:tcPr>
            <w:tcW w:w="9722" w:type="dxa"/>
            <w:gridSpan w:val="10"/>
            <w:shd w:val="clear" w:color="auto" w:fill="FFFFFF" w:themeFill="background1"/>
            <w:vAlign w:val="center"/>
          </w:tcPr>
          <w:p w14:paraId="30D3236D" w14:textId="77777777" w:rsidR="00D7661C" w:rsidRPr="00B44243" w:rsidRDefault="00000000" w:rsidP="00D7661C">
            <w:pPr>
              <w:rPr>
                <w:rStyle w:val="Bold"/>
                <w:rFonts w:ascii="Arial" w:hAnsi="Arial" w:cs="Arial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rStyle w:val="Bold"/>
                  <w:rFonts w:ascii="Arial" w:hAnsi="Arial" w:cs="Arial"/>
                  <w:b w:val="0"/>
                  <w:bCs/>
                  <w:color w:val="000000" w:themeColor="text1"/>
                  <w:sz w:val="20"/>
                </w:rPr>
                <w:id w:val="-1725062837"/>
                <w:placeholder>
                  <w:docPart w:val="F34704E0B360440F9B8876B85E447C8F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Style w:val="Bold"/>
                    <w:rFonts w:ascii="Arial" w:hAnsi="Arial" w:cs="Arial"/>
                    <w:b w:val="0"/>
                    <w:bCs/>
                    <w:color w:val="000000" w:themeColor="text1"/>
                    <w:sz w:val="20"/>
                  </w:rPr>
                  <w:t>Role and Responsibilities</w:t>
                </w:r>
              </w:sdtContent>
            </w:sdt>
          </w:p>
          <w:p w14:paraId="2F02C9F7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  <w:p w14:paraId="190AD982" w14:textId="77777777" w:rsidR="00D7661C" w:rsidRPr="00B44243" w:rsidRDefault="00D7661C" w:rsidP="00D7661C">
            <w:pPr>
              <w:pStyle w:val="IndentNumbers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3" w:tgtFrame="_blank" w:history="1">
              <w:r w:rsidRPr="00B44243">
                <w:rPr>
                  <w:rStyle w:val="Hyperlink"/>
                  <w:rFonts w:ascii="Arial" w:hAnsi="Arial" w:cs="Arial"/>
                  <w:bCs/>
                  <w:color w:val="000000" w:themeColor="text1"/>
                  <w:sz w:val="20"/>
                  <w:szCs w:val="20"/>
                  <w:u w:val="none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Administrative Support: HR interns provide support to the HR department by posting and removing job advertisements, scheduling interviews, and collecting payroll data. </w:t>
              </w:r>
            </w:hyperlink>
          </w:p>
          <w:p w14:paraId="5046FC5C" w14:textId="77777777" w:rsidR="00D7661C" w:rsidRPr="00B44243" w:rsidRDefault="00D7661C" w:rsidP="00D7661C">
            <w:pPr>
              <w:pStyle w:val="IndentNumbers"/>
              <w:numPr>
                <w:ilvl w:val="0"/>
                <w:numId w:val="0"/>
              </w:numP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E4C2EBC" w14:textId="77777777" w:rsidR="00D7661C" w:rsidRPr="00B44243" w:rsidRDefault="00D7661C" w:rsidP="00D7661C">
            <w:pPr>
              <w:pStyle w:val="IndentNumbers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4" w:tgtFrame="_blank" w:history="1">
              <w:r w:rsidRPr="00B44243">
                <w:rPr>
                  <w:rStyle w:val="Hyperlink"/>
                  <w:rFonts w:ascii="Arial" w:hAnsi="Arial" w:cs="Arial"/>
                  <w:bCs/>
                  <w:color w:val="000000" w:themeColor="text1"/>
                  <w:sz w:val="20"/>
                  <w:szCs w:val="20"/>
                  <w:u w:val="none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Employee Relations: They update employee records, screen resumes, and streamline HR operations for a smooth workflow. </w:t>
              </w:r>
            </w:hyperlink>
          </w:p>
          <w:p w14:paraId="5BA9CFEA" w14:textId="77777777" w:rsidR="00D7661C" w:rsidRPr="00B44243" w:rsidRDefault="00D7661C" w:rsidP="00D7661C">
            <w:pPr>
              <w:pStyle w:val="IndentNumbers"/>
              <w:numPr>
                <w:ilvl w:val="0"/>
                <w:numId w:val="0"/>
              </w:numPr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9A3A3F" w14:textId="77777777" w:rsidR="00D7661C" w:rsidRPr="00B44243" w:rsidRDefault="00D7661C" w:rsidP="00D7661C">
            <w:pPr>
              <w:pStyle w:val="IndentNumbers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5" w:tgtFrame="_blank" w:history="1">
              <w:r w:rsidRPr="00B44243">
                <w:rPr>
                  <w:rStyle w:val="Hyperlink"/>
                  <w:rFonts w:ascii="Arial" w:hAnsi="Arial" w:cs="Arial"/>
                  <w:bCs/>
                  <w:color w:val="000000" w:themeColor="text1"/>
                  <w:sz w:val="20"/>
                  <w:szCs w:val="20"/>
                  <w:u w:val="none"/>
                  <w:lang w:val="en-IN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Policy Updates: Drafting employee agreements and notifying employees of policy changes is a significant duty of an HR intern. </w:t>
              </w:r>
            </w:hyperlink>
            <w:r w:rsidRPr="00B44243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3B94E7D" w14:textId="77777777" w:rsidR="00D7661C" w:rsidRPr="00B44243" w:rsidRDefault="00D7661C" w:rsidP="00D7661C">
            <w:pPr>
              <w:pStyle w:val="IndentNumbers"/>
              <w:numPr>
                <w:ilvl w:val="0"/>
                <w:numId w:val="0"/>
              </w:numPr>
              <w:ind w:left="108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04F5D0" w14:textId="77777777" w:rsidR="00D7661C" w:rsidRPr="00B44243" w:rsidRDefault="00D7661C" w:rsidP="00D7661C">
            <w:pPr>
              <w:pStyle w:val="IndentNumbers"/>
              <w:numPr>
                <w:ilvl w:val="0"/>
                <w:numId w:val="0"/>
              </w:numPr>
              <w:ind w:left="720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IN"/>
              </w:rPr>
              <w:br/>
              <w:t>These responsibilities are essential for the HR department's smooth operation and contribute to the overall success of the organization.</w:t>
            </w:r>
          </w:p>
          <w:p w14:paraId="745715AF" w14:textId="77777777" w:rsidR="00D7661C" w:rsidRPr="00B44243" w:rsidRDefault="00D7661C" w:rsidP="00D7661C">
            <w:pPr>
              <w:pStyle w:val="IndentNumbers"/>
              <w:numPr>
                <w:ilvl w:val="0"/>
                <w:numId w:val="0"/>
              </w:numPr>
              <w:ind w:left="1080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D7661C" w:rsidRPr="00B44243" w14:paraId="549B7CB7" w14:textId="77777777" w:rsidTr="00D7661C">
        <w:trPr>
          <w:trHeight w:val="145"/>
        </w:trPr>
        <w:tc>
          <w:tcPr>
            <w:tcW w:w="10007" w:type="dxa"/>
            <w:gridSpan w:val="12"/>
          </w:tcPr>
          <w:p w14:paraId="17D80098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</w:tr>
      <w:tr w:rsidR="00D7661C" w:rsidRPr="00B44243" w14:paraId="5FF9F702" w14:textId="77777777" w:rsidTr="00D7661C">
        <w:trPr>
          <w:trHeight w:val="1310"/>
        </w:trPr>
        <w:tc>
          <w:tcPr>
            <w:tcW w:w="285" w:type="dxa"/>
            <w:gridSpan w:val="2"/>
            <w:shd w:val="clear" w:color="auto" w:fill="FFFFFF" w:themeFill="background1"/>
            <w:vAlign w:val="center"/>
          </w:tcPr>
          <w:p w14:paraId="6C0C6CD7" w14:textId="77777777" w:rsidR="00D7661C" w:rsidRPr="00B44243" w:rsidRDefault="00D7661C" w:rsidP="00D7661C">
            <w:pPr>
              <w:pStyle w:val="IndentBullets"/>
              <w:numPr>
                <w:ilvl w:val="0"/>
                <w:numId w:val="0"/>
              </w:numPr>
              <w:ind w:left="1080" w:hanging="360"/>
              <w:rPr>
                <w:rFonts w:ascii="Arial" w:hAnsi="Arial" w:cs="Arial"/>
                <w:bCs/>
                <w:smallCaps/>
                <w:color w:val="000000" w:themeColor="text1"/>
              </w:rPr>
            </w:pPr>
          </w:p>
        </w:tc>
        <w:tc>
          <w:tcPr>
            <w:tcW w:w="4575" w:type="dxa"/>
            <w:gridSpan w:val="2"/>
            <w:shd w:val="clear" w:color="auto" w:fill="FFFFFF" w:themeFill="background1"/>
            <w:vAlign w:val="center"/>
          </w:tcPr>
          <w:p w14:paraId="33B877AE" w14:textId="77777777" w:rsidR="00D7661C" w:rsidRPr="00B44243" w:rsidRDefault="00000000" w:rsidP="00D7661C">
            <w:pPr>
              <w:rPr>
                <w:rStyle w:val="Bold"/>
                <w:rFonts w:ascii="Arial" w:hAnsi="Arial" w:cs="Arial"/>
                <w:b w:val="0"/>
                <w:bCs/>
                <w:color w:val="000000" w:themeColor="text1"/>
              </w:rPr>
            </w:pPr>
            <w:sdt>
              <w:sdtPr>
                <w:rPr>
                  <w:rStyle w:val="Bold"/>
                  <w:rFonts w:ascii="Arial" w:hAnsi="Arial" w:cs="Arial"/>
                  <w:b w:val="0"/>
                  <w:bCs/>
                  <w:color w:val="000000" w:themeColor="text1"/>
                </w:rPr>
                <w:id w:val="424000632"/>
                <w:placeholder>
                  <w:docPart w:val="10A1629801504949B9F418F943FB024D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Style w:val="Bold"/>
                    <w:rFonts w:ascii="Arial" w:hAnsi="Arial" w:cs="Arial"/>
                    <w:b w:val="0"/>
                    <w:bCs/>
                    <w:color w:val="000000" w:themeColor="text1"/>
                  </w:rPr>
                  <w:t>Qualifications and Education Requirements</w:t>
                </w:r>
              </w:sdtContent>
            </w:sdt>
          </w:p>
          <w:p w14:paraId="46D4268D" w14:textId="77777777" w:rsidR="00D7661C" w:rsidRPr="00B44243" w:rsidRDefault="00D7661C" w:rsidP="00D7661C">
            <w:pPr>
              <w:pStyle w:val="Non-IndentBullets"/>
              <w:rPr>
                <w:rFonts w:ascii="Arial" w:hAnsi="Arial" w:cs="Arial"/>
                <w:bCs/>
                <w:color w:val="000000" w:themeColor="text1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</w:rPr>
              <w:t>Bachelor’s degree in HR field</w:t>
            </w:r>
          </w:p>
          <w:p w14:paraId="53D7CEFB" w14:textId="44946416" w:rsidR="00D7661C" w:rsidRPr="00B44243" w:rsidRDefault="00D7661C" w:rsidP="00D7661C">
            <w:pPr>
              <w:pStyle w:val="Non-IndentBullets"/>
              <w:rPr>
                <w:rFonts w:ascii="Arial" w:hAnsi="Arial" w:cs="Arial"/>
                <w:bCs/>
                <w:color w:val="000000" w:themeColor="text1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</w:rPr>
              <w:t xml:space="preserve">1-2 </w:t>
            </w:r>
            <w:proofErr w:type="spellStart"/>
            <w:proofErr w:type="gramStart"/>
            <w:r w:rsidRPr="00B44243">
              <w:rPr>
                <w:rFonts w:ascii="Arial" w:hAnsi="Arial" w:cs="Arial"/>
                <w:bCs/>
                <w:color w:val="000000" w:themeColor="text1"/>
              </w:rPr>
              <w:t xml:space="preserve">years </w:t>
            </w:r>
            <w:r w:rsidR="009D5F34" w:rsidRPr="00B44243">
              <w:rPr>
                <w:rFonts w:ascii="Arial" w:hAnsi="Arial" w:cs="Arial"/>
                <w:bCs/>
                <w:color w:val="000000" w:themeColor="text1"/>
              </w:rPr>
              <w:t xml:space="preserve"> experience</w:t>
            </w:r>
            <w:proofErr w:type="spellEnd"/>
            <w:proofErr w:type="gramEnd"/>
            <w:r w:rsidRPr="00B44243">
              <w:rPr>
                <w:rFonts w:ascii="Arial" w:hAnsi="Arial" w:cs="Arial"/>
                <w:bCs/>
                <w:color w:val="000000" w:themeColor="text1"/>
              </w:rPr>
              <w:t xml:space="preserve"> in HR field</w:t>
            </w:r>
          </w:p>
        </w:tc>
        <w:tc>
          <w:tcPr>
            <w:tcW w:w="381" w:type="dxa"/>
            <w:gridSpan w:val="3"/>
            <w:vAlign w:val="center"/>
          </w:tcPr>
          <w:p w14:paraId="192C5245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Cs w:val="16"/>
              </w:rPr>
            </w:pPr>
          </w:p>
        </w:tc>
        <w:tc>
          <w:tcPr>
            <w:tcW w:w="285" w:type="dxa"/>
            <w:gridSpan w:val="2"/>
            <w:shd w:val="clear" w:color="auto" w:fill="FFFFFF" w:themeFill="background1"/>
            <w:vAlign w:val="center"/>
          </w:tcPr>
          <w:p w14:paraId="545CE7CC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  <w:tc>
          <w:tcPr>
            <w:tcW w:w="4481" w:type="dxa"/>
            <w:gridSpan w:val="3"/>
            <w:shd w:val="clear" w:color="auto" w:fill="FFFFFF" w:themeFill="background1"/>
            <w:vAlign w:val="center"/>
          </w:tcPr>
          <w:p w14:paraId="0B3568EF" w14:textId="77777777" w:rsidR="00D7661C" w:rsidRPr="00B44243" w:rsidRDefault="00000000" w:rsidP="00D7661C">
            <w:pPr>
              <w:rPr>
                <w:rStyle w:val="Bold"/>
                <w:rFonts w:ascii="Arial" w:hAnsi="Arial" w:cs="Arial"/>
                <w:b w:val="0"/>
                <w:bCs/>
                <w:color w:val="000000" w:themeColor="text1"/>
              </w:rPr>
            </w:pPr>
            <w:sdt>
              <w:sdtPr>
                <w:rPr>
                  <w:rStyle w:val="Bold"/>
                  <w:rFonts w:ascii="Arial" w:hAnsi="Arial" w:cs="Arial"/>
                  <w:b w:val="0"/>
                  <w:bCs/>
                  <w:color w:val="000000" w:themeColor="text1"/>
                </w:rPr>
                <w:id w:val="1288238329"/>
                <w:placeholder>
                  <w:docPart w:val="7B8FF696687448E4A4646924AB12A8F9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Style w:val="Bold"/>
                    <w:rFonts w:ascii="Arial" w:hAnsi="Arial" w:cs="Arial"/>
                    <w:b w:val="0"/>
                    <w:bCs/>
                    <w:color w:val="000000" w:themeColor="text1"/>
                  </w:rPr>
                  <w:t>Preferred Skills</w:t>
                </w:r>
              </w:sdtContent>
            </w:sdt>
          </w:p>
          <w:p w14:paraId="1B075AEA" w14:textId="77777777" w:rsidR="00D7661C" w:rsidRPr="00B44243" w:rsidRDefault="00D7661C" w:rsidP="00D7661C">
            <w:pPr>
              <w:pStyle w:val="Non-IndentBullets"/>
              <w:rPr>
                <w:rFonts w:ascii="Arial" w:hAnsi="Arial" w:cs="Arial"/>
                <w:bCs/>
                <w:color w:val="000000" w:themeColor="text1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</w:rPr>
              <w:t>Experience with HRIS</w:t>
            </w:r>
          </w:p>
          <w:p w14:paraId="04377E6E" w14:textId="77777777" w:rsidR="00D7661C" w:rsidRPr="00B44243" w:rsidRDefault="00D7661C" w:rsidP="00D7661C">
            <w:pPr>
              <w:pStyle w:val="Non-IndentBullets"/>
              <w:rPr>
                <w:rFonts w:ascii="Arial" w:hAnsi="Arial" w:cs="Arial"/>
                <w:bCs/>
                <w:color w:val="000000" w:themeColor="text1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</w:rPr>
              <w:t>Employee Engagement, Onboarding, Talent Acquisition</w:t>
            </w:r>
          </w:p>
        </w:tc>
      </w:tr>
      <w:tr w:rsidR="00D7661C" w:rsidRPr="00B44243" w14:paraId="15A0A185" w14:textId="77777777" w:rsidTr="00D7661C">
        <w:trPr>
          <w:trHeight w:val="145"/>
        </w:trPr>
        <w:tc>
          <w:tcPr>
            <w:tcW w:w="10007" w:type="dxa"/>
            <w:gridSpan w:val="12"/>
          </w:tcPr>
          <w:p w14:paraId="1385F8A6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  <w:sz w:val="8"/>
              </w:rPr>
            </w:pPr>
          </w:p>
        </w:tc>
      </w:tr>
      <w:tr w:rsidR="00D7661C" w:rsidRPr="00B44243" w14:paraId="7E8AC380" w14:textId="77777777" w:rsidTr="00D7661C">
        <w:trPr>
          <w:trHeight w:val="872"/>
        </w:trPr>
        <w:tc>
          <w:tcPr>
            <w:tcW w:w="285" w:type="dxa"/>
            <w:gridSpan w:val="2"/>
            <w:shd w:val="clear" w:color="auto" w:fill="FFFFFF" w:themeFill="background1"/>
            <w:vAlign w:val="center"/>
          </w:tcPr>
          <w:p w14:paraId="4E611B0C" w14:textId="77777777" w:rsidR="00D7661C" w:rsidRPr="00B44243" w:rsidRDefault="00D7661C" w:rsidP="00D7661C">
            <w:pPr>
              <w:rPr>
                <w:rStyle w:val="Bold"/>
                <w:rFonts w:ascii="Arial" w:hAnsi="Arial" w:cs="Arial"/>
                <w:b w:val="0"/>
                <w:bCs/>
                <w:color w:val="000000" w:themeColor="text1"/>
              </w:rPr>
            </w:pPr>
          </w:p>
        </w:tc>
        <w:tc>
          <w:tcPr>
            <w:tcW w:w="9722" w:type="dxa"/>
            <w:gridSpan w:val="10"/>
            <w:shd w:val="clear" w:color="auto" w:fill="FFFFFF" w:themeFill="background1"/>
            <w:vAlign w:val="center"/>
          </w:tcPr>
          <w:p w14:paraId="7E5769E1" w14:textId="77777777" w:rsidR="00D7661C" w:rsidRPr="00B44243" w:rsidRDefault="00000000" w:rsidP="00D7661C">
            <w:pPr>
              <w:rPr>
                <w:rStyle w:val="Bold"/>
                <w:rFonts w:ascii="Arial" w:hAnsi="Arial" w:cs="Arial"/>
                <w:b w:val="0"/>
                <w:bCs/>
                <w:color w:val="000000" w:themeColor="text1"/>
              </w:rPr>
            </w:pPr>
            <w:sdt>
              <w:sdtPr>
                <w:rPr>
                  <w:rStyle w:val="Bold"/>
                  <w:rFonts w:ascii="Arial" w:hAnsi="Arial" w:cs="Arial"/>
                  <w:b w:val="0"/>
                  <w:bCs/>
                  <w:color w:val="000000" w:themeColor="text1"/>
                </w:rPr>
                <w:id w:val="-908839048"/>
                <w:placeholder>
                  <w:docPart w:val="100985075E8D4A599F54743842442B05"/>
                </w:placeholder>
                <w:temporary/>
                <w:showingPlcHdr/>
                <w15:appearance w15:val="hidden"/>
              </w:sdtPr>
              <w:sdtContent>
                <w:r w:rsidR="00D7661C" w:rsidRPr="00B44243">
                  <w:rPr>
                    <w:rStyle w:val="Bold"/>
                    <w:rFonts w:ascii="Arial" w:hAnsi="Arial" w:cs="Arial"/>
                    <w:b w:val="0"/>
                    <w:bCs/>
                    <w:color w:val="000000" w:themeColor="text1"/>
                  </w:rPr>
                  <w:t>Additional Notes</w:t>
                </w:r>
              </w:sdtContent>
            </w:sdt>
            <w:r w:rsidR="00D7661C" w:rsidRPr="00B44243">
              <w:rPr>
                <w:rStyle w:val="Bold"/>
                <w:rFonts w:ascii="Arial" w:hAnsi="Arial" w:cs="Arial"/>
                <w:b w:val="0"/>
                <w:bCs/>
                <w:color w:val="000000" w:themeColor="text1"/>
              </w:rPr>
              <w:t xml:space="preserve"> </w:t>
            </w:r>
          </w:p>
          <w:p w14:paraId="7A85EAB9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B44243">
              <w:rPr>
                <w:rFonts w:ascii="Arial" w:hAnsi="Arial" w:cs="Arial"/>
                <w:bCs/>
                <w:color w:val="000000" w:themeColor="text1"/>
              </w:rPr>
              <w:t>Only serious and interested candidates should apply, should be able to work individually and should be able to handle pressure</w:t>
            </w:r>
          </w:p>
        </w:tc>
      </w:tr>
      <w:tr w:rsidR="00D7661C" w:rsidRPr="00B44243" w14:paraId="032CC375" w14:textId="77777777" w:rsidTr="00D7661C">
        <w:trPr>
          <w:trHeight w:val="436"/>
        </w:trPr>
        <w:tc>
          <w:tcPr>
            <w:tcW w:w="10007" w:type="dxa"/>
            <w:gridSpan w:val="12"/>
          </w:tcPr>
          <w:p w14:paraId="2C7AEEED" w14:textId="77777777" w:rsidR="00D7661C" w:rsidRPr="00B44243" w:rsidRDefault="00D7661C" w:rsidP="00D7661C">
            <w:pPr>
              <w:rPr>
                <w:rFonts w:ascii="Arial" w:hAnsi="Arial" w:cs="Arial"/>
                <w:bCs/>
                <w:color w:val="000000" w:themeColor="text1"/>
              </w:rPr>
            </w:pPr>
          </w:p>
        </w:tc>
      </w:tr>
    </w:tbl>
    <w:p w14:paraId="1B1AC1AD" w14:textId="77777777" w:rsidR="003E1F5F" w:rsidRPr="00B44243" w:rsidRDefault="003E1F5F" w:rsidP="00B44243">
      <w:pPr>
        <w:pStyle w:val="Company"/>
        <w:rPr>
          <w:rFonts w:ascii="Arial" w:hAnsi="Arial" w:cs="Arial"/>
          <w:color w:val="000000" w:themeColor="text1"/>
        </w:rPr>
        <w:sectPr w:rsidR="003E1F5F" w:rsidRPr="00B44243" w:rsidSect="009C1C0C">
          <w:pgSz w:w="12240" w:h="15840"/>
          <w:pgMar w:top="360" w:right="1440" w:bottom="0" w:left="1440" w:header="0" w:footer="0" w:gutter="0"/>
          <w:cols w:space="720"/>
          <w:titlePg/>
          <w:docGrid w:linePitch="360"/>
        </w:sectPr>
      </w:pPr>
    </w:p>
    <w:p w14:paraId="6C84BB13" w14:textId="77777777" w:rsidR="003E1F5F" w:rsidRPr="009A786F" w:rsidRDefault="003E1F5F" w:rsidP="003E1F5F">
      <w:pPr>
        <w:rPr>
          <w:rFonts w:ascii="Arial" w:hAnsi="Arial" w:cs="Arial"/>
          <w:color w:val="000000" w:themeColor="text1"/>
        </w:rPr>
        <w:sectPr w:rsidR="003E1F5F" w:rsidRPr="009A786F" w:rsidSect="009C1C0C">
          <w:pgSz w:w="12240" w:h="15840"/>
          <w:pgMar w:top="360" w:right="1440" w:bottom="0" w:left="1440" w:header="0" w:footer="0" w:gutter="0"/>
          <w:cols w:space="720"/>
          <w:titlePg/>
          <w:docGrid w:linePitch="360"/>
        </w:sectPr>
      </w:pPr>
    </w:p>
    <w:p w14:paraId="3B09AEB4" w14:textId="77777777" w:rsidR="003E1F5F" w:rsidRPr="009A786F" w:rsidRDefault="003E1F5F" w:rsidP="003E1F5F">
      <w:pPr>
        <w:rPr>
          <w:rFonts w:ascii="Arial" w:hAnsi="Arial" w:cs="Arial"/>
          <w:color w:val="000000" w:themeColor="text1"/>
        </w:rPr>
        <w:sectPr w:rsidR="003E1F5F" w:rsidRPr="009A786F" w:rsidSect="003E1F5F">
          <w:type w:val="continuous"/>
          <w:pgSz w:w="12240" w:h="15840"/>
          <w:pgMar w:top="360" w:right="1440" w:bottom="0" w:left="1440" w:header="0" w:footer="0" w:gutter="0"/>
          <w:cols w:space="720"/>
          <w:titlePg/>
          <w:docGrid w:linePitch="360"/>
        </w:sectPr>
      </w:pPr>
    </w:p>
    <w:p w14:paraId="39981998" w14:textId="77777777" w:rsidR="000D3FCC" w:rsidRPr="009D5F34" w:rsidRDefault="000D3FCC" w:rsidP="003E1F5F">
      <w:pPr>
        <w:rPr>
          <w:rFonts w:ascii="Arial" w:hAnsi="Arial" w:cs="Arial"/>
          <w:color w:val="000000" w:themeColor="text1"/>
        </w:rPr>
      </w:pPr>
    </w:p>
    <w:sectPr w:rsidR="000D3FCC" w:rsidRPr="009D5F34" w:rsidSect="003E1F5F">
      <w:type w:val="evenPage"/>
      <w:pgSz w:w="12240" w:h="15840"/>
      <w:pgMar w:top="360" w:right="1440" w:bottom="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16EE7" w14:textId="77777777" w:rsidR="00B40AA9" w:rsidRDefault="00B40AA9">
      <w:pPr>
        <w:spacing w:before="0" w:after="0"/>
      </w:pPr>
      <w:r>
        <w:separator/>
      </w:r>
    </w:p>
  </w:endnote>
  <w:endnote w:type="continuationSeparator" w:id="0">
    <w:p w14:paraId="15B9F759" w14:textId="77777777" w:rsidR="00B40AA9" w:rsidRDefault="00B40AA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9666E" w14:textId="77777777" w:rsidR="00B40AA9" w:rsidRDefault="00B40AA9">
      <w:pPr>
        <w:spacing w:before="0" w:after="0"/>
      </w:pPr>
      <w:r>
        <w:separator/>
      </w:r>
    </w:p>
  </w:footnote>
  <w:footnote w:type="continuationSeparator" w:id="0">
    <w:p w14:paraId="5EF3460F" w14:textId="77777777" w:rsidR="00B40AA9" w:rsidRDefault="00B40AA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F03F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6035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6C2CC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23672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FD0ED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A8897E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B20A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983A7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CC20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7A2D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1A38E7"/>
    <w:multiLevelType w:val="hybridMultilevel"/>
    <w:tmpl w:val="B8C017BA"/>
    <w:lvl w:ilvl="0" w:tplc="D230399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5257F"/>
    <w:multiLevelType w:val="hybridMultilevel"/>
    <w:tmpl w:val="7BCEF31E"/>
    <w:lvl w:ilvl="0" w:tplc="5A3AD906">
      <w:start w:val="1"/>
      <w:numFmt w:val="decimal"/>
      <w:pStyle w:val="IndentNumbers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F51E8F"/>
    <w:multiLevelType w:val="hybridMultilevel"/>
    <w:tmpl w:val="06AAF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926DFE"/>
    <w:multiLevelType w:val="multilevel"/>
    <w:tmpl w:val="F92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51D61"/>
    <w:multiLevelType w:val="hybridMultilevel"/>
    <w:tmpl w:val="0388C8EC"/>
    <w:lvl w:ilvl="0" w:tplc="9CE21D60">
      <w:numFmt w:val="bullet"/>
      <w:pStyle w:val="Non-IndentBullets"/>
      <w:lvlText w:val="•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4D102905"/>
    <w:multiLevelType w:val="hybridMultilevel"/>
    <w:tmpl w:val="0B24BC8A"/>
    <w:lvl w:ilvl="0" w:tplc="CEB45A1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81E46"/>
    <w:multiLevelType w:val="hybridMultilevel"/>
    <w:tmpl w:val="4CA2656C"/>
    <w:lvl w:ilvl="0" w:tplc="38684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6A39E7"/>
    <w:multiLevelType w:val="hybridMultilevel"/>
    <w:tmpl w:val="B09255F8"/>
    <w:lvl w:ilvl="0" w:tplc="D34460BE">
      <w:numFmt w:val="bullet"/>
      <w:pStyle w:val="IndentBullets"/>
      <w:lvlText w:val="•"/>
      <w:lvlJc w:val="left"/>
      <w:pPr>
        <w:ind w:left="108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3C6AF0"/>
    <w:multiLevelType w:val="hybridMultilevel"/>
    <w:tmpl w:val="922E95E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9" w15:restartNumberingAfterBreak="0">
    <w:nsid w:val="7F1A600E"/>
    <w:multiLevelType w:val="hybridMultilevel"/>
    <w:tmpl w:val="AA700A00"/>
    <w:lvl w:ilvl="0" w:tplc="43C2F164">
      <w:numFmt w:val="bullet"/>
      <w:lvlText w:val="•"/>
      <w:lvlJc w:val="left"/>
      <w:pPr>
        <w:ind w:left="504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164322">
    <w:abstractNumId w:val="16"/>
  </w:num>
  <w:num w:numId="2" w16cid:durableId="611324686">
    <w:abstractNumId w:val="10"/>
  </w:num>
  <w:num w:numId="3" w16cid:durableId="1109935580">
    <w:abstractNumId w:val="9"/>
  </w:num>
  <w:num w:numId="4" w16cid:durableId="580598585">
    <w:abstractNumId w:val="8"/>
  </w:num>
  <w:num w:numId="5" w16cid:durableId="437723538">
    <w:abstractNumId w:val="7"/>
  </w:num>
  <w:num w:numId="6" w16cid:durableId="1122764767">
    <w:abstractNumId w:val="6"/>
  </w:num>
  <w:num w:numId="7" w16cid:durableId="1923098694">
    <w:abstractNumId w:val="5"/>
  </w:num>
  <w:num w:numId="8" w16cid:durableId="2108844206">
    <w:abstractNumId w:val="4"/>
  </w:num>
  <w:num w:numId="9" w16cid:durableId="1340742034">
    <w:abstractNumId w:val="3"/>
  </w:num>
  <w:num w:numId="10" w16cid:durableId="906066567">
    <w:abstractNumId w:val="2"/>
  </w:num>
  <w:num w:numId="11" w16cid:durableId="1969357125">
    <w:abstractNumId w:val="1"/>
  </w:num>
  <w:num w:numId="12" w16cid:durableId="1483422784">
    <w:abstractNumId w:val="0"/>
  </w:num>
  <w:num w:numId="13" w16cid:durableId="1497918871">
    <w:abstractNumId w:val="12"/>
  </w:num>
  <w:num w:numId="14" w16cid:durableId="1725641043">
    <w:abstractNumId w:val="11"/>
  </w:num>
  <w:num w:numId="15" w16cid:durableId="132333417">
    <w:abstractNumId w:val="15"/>
  </w:num>
  <w:num w:numId="16" w16cid:durableId="665549054">
    <w:abstractNumId w:val="9"/>
  </w:num>
  <w:num w:numId="17" w16cid:durableId="348411228">
    <w:abstractNumId w:val="8"/>
  </w:num>
  <w:num w:numId="18" w16cid:durableId="999772396">
    <w:abstractNumId w:val="9"/>
  </w:num>
  <w:num w:numId="19" w16cid:durableId="1385985561">
    <w:abstractNumId w:val="18"/>
  </w:num>
  <w:num w:numId="20" w16cid:durableId="229655047">
    <w:abstractNumId w:val="17"/>
  </w:num>
  <w:num w:numId="21" w16cid:durableId="252784580">
    <w:abstractNumId w:val="14"/>
  </w:num>
  <w:num w:numId="22" w16cid:durableId="1624072450">
    <w:abstractNumId w:val="19"/>
  </w:num>
  <w:num w:numId="23" w16cid:durableId="12675364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41"/>
    <w:rsid w:val="000006BB"/>
    <w:rsid w:val="00002057"/>
    <w:rsid w:val="00054E19"/>
    <w:rsid w:val="000625AB"/>
    <w:rsid w:val="00063E5B"/>
    <w:rsid w:val="000731D8"/>
    <w:rsid w:val="0007395A"/>
    <w:rsid w:val="00083B2E"/>
    <w:rsid w:val="0008699D"/>
    <w:rsid w:val="000A0C39"/>
    <w:rsid w:val="000A1809"/>
    <w:rsid w:val="000C2633"/>
    <w:rsid w:val="000D0E98"/>
    <w:rsid w:val="000D11C3"/>
    <w:rsid w:val="000D3FCC"/>
    <w:rsid w:val="000E3493"/>
    <w:rsid w:val="00102CB8"/>
    <w:rsid w:val="0010516B"/>
    <w:rsid w:val="0011646E"/>
    <w:rsid w:val="00125AF5"/>
    <w:rsid w:val="00131863"/>
    <w:rsid w:val="001718E7"/>
    <w:rsid w:val="00194258"/>
    <w:rsid w:val="00196994"/>
    <w:rsid w:val="00196A9E"/>
    <w:rsid w:val="001A40E4"/>
    <w:rsid w:val="001A62A6"/>
    <w:rsid w:val="001B2073"/>
    <w:rsid w:val="001C09BA"/>
    <w:rsid w:val="001E11F6"/>
    <w:rsid w:val="001E4A07"/>
    <w:rsid w:val="001E59CF"/>
    <w:rsid w:val="00207EA1"/>
    <w:rsid w:val="00224651"/>
    <w:rsid w:val="002369E8"/>
    <w:rsid w:val="00250C86"/>
    <w:rsid w:val="002632C1"/>
    <w:rsid w:val="002661B6"/>
    <w:rsid w:val="002733EF"/>
    <w:rsid w:val="002929ED"/>
    <w:rsid w:val="002B1677"/>
    <w:rsid w:val="002B3991"/>
    <w:rsid w:val="002D7462"/>
    <w:rsid w:val="002F1DBC"/>
    <w:rsid w:val="002F5221"/>
    <w:rsid w:val="003014BD"/>
    <w:rsid w:val="003241AA"/>
    <w:rsid w:val="00342CDD"/>
    <w:rsid w:val="003542E1"/>
    <w:rsid w:val="00362C64"/>
    <w:rsid w:val="00363A6A"/>
    <w:rsid w:val="00381D27"/>
    <w:rsid w:val="00384363"/>
    <w:rsid w:val="003932BF"/>
    <w:rsid w:val="00393DCC"/>
    <w:rsid w:val="003A360D"/>
    <w:rsid w:val="003E070A"/>
    <w:rsid w:val="003E1F5F"/>
    <w:rsid w:val="003F2639"/>
    <w:rsid w:val="00420399"/>
    <w:rsid w:val="00435192"/>
    <w:rsid w:val="00440963"/>
    <w:rsid w:val="00446715"/>
    <w:rsid w:val="004524DC"/>
    <w:rsid w:val="00464200"/>
    <w:rsid w:val="00483457"/>
    <w:rsid w:val="00494CCC"/>
    <w:rsid w:val="004A6E5B"/>
    <w:rsid w:val="004B3E68"/>
    <w:rsid w:val="004B7712"/>
    <w:rsid w:val="004E1A15"/>
    <w:rsid w:val="004E42B8"/>
    <w:rsid w:val="004E6EDE"/>
    <w:rsid w:val="004F4048"/>
    <w:rsid w:val="00500325"/>
    <w:rsid w:val="0051309B"/>
    <w:rsid w:val="0052129D"/>
    <w:rsid w:val="00521A90"/>
    <w:rsid w:val="005366C0"/>
    <w:rsid w:val="005443BE"/>
    <w:rsid w:val="00565C4F"/>
    <w:rsid w:val="00573ED7"/>
    <w:rsid w:val="00577021"/>
    <w:rsid w:val="005857C4"/>
    <w:rsid w:val="0059514E"/>
    <w:rsid w:val="005A5B1E"/>
    <w:rsid w:val="005A5C99"/>
    <w:rsid w:val="005B15B5"/>
    <w:rsid w:val="005C60CD"/>
    <w:rsid w:val="005E3543"/>
    <w:rsid w:val="005E47D2"/>
    <w:rsid w:val="00603C53"/>
    <w:rsid w:val="0061033D"/>
    <w:rsid w:val="00621819"/>
    <w:rsid w:val="006228EE"/>
    <w:rsid w:val="006269B6"/>
    <w:rsid w:val="00631BF6"/>
    <w:rsid w:val="00635407"/>
    <w:rsid w:val="00635D5C"/>
    <w:rsid w:val="0066002F"/>
    <w:rsid w:val="00665546"/>
    <w:rsid w:val="00684041"/>
    <w:rsid w:val="0068725E"/>
    <w:rsid w:val="00694A45"/>
    <w:rsid w:val="006A0C25"/>
    <w:rsid w:val="006A7906"/>
    <w:rsid w:val="006B7F22"/>
    <w:rsid w:val="006C2B85"/>
    <w:rsid w:val="006D568A"/>
    <w:rsid w:val="006E0B84"/>
    <w:rsid w:val="006E32B3"/>
    <w:rsid w:val="006F3AB5"/>
    <w:rsid w:val="00705D80"/>
    <w:rsid w:val="00706680"/>
    <w:rsid w:val="007139AC"/>
    <w:rsid w:val="00723D3A"/>
    <w:rsid w:val="007278C6"/>
    <w:rsid w:val="00733436"/>
    <w:rsid w:val="007374ED"/>
    <w:rsid w:val="007523D8"/>
    <w:rsid w:val="00761239"/>
    <w:rsid w:val="0078473A"/>
    <w:rsid w:val="007906CF"/>
    <w:rsid w:val="00795023"/>
    <w:rsid w:val="007A289E"/>
    <w:rsid w:val="007A7879"/>
    <w:rsid w:val="007B1D64"/>
    <w:rsid w:val="007B51A2"/>
    <w:rsid w:val="007C17D6"/>
    <w:rsid w:val="007C28BD"/>
    <w:rsid w:val="007E0403"/>
    <w:rsid w:val="007E595C"/>
    <w:rsid w:val="007F0CA1"/>
    <w:rsid w:val="007F4542"/>
    <w:rsid w:val="007F7465"/>
    <w:rsid w:val="007F7866"/>
    <w:rsid w:val="00802707"/>
    <w:rsid w:val="0080496E"/>
    <w:rsid w:val="00807A44"/>
    <w:rsid w:val="008156CB"/>
    <w:rsid w:val="00835152"/>
    <w:rsid w:val="0083797E"/>
    <w:rsid w:val="0085004C"/>
    <w:rsid w:val="008527F0"/>
    <w:rsid w:val="00853974"/>
    <w:rsid w:val="00855ADB"/>
    <w:rsid w:val="00874A81"/>
    <w:rsid w:val="00881D22"/>
    <w:rsid w:val="00885F3A"/>
    <w:rsid w:val="00892E54"/>
    <w:rsid w:val="00897564"/>
    <w:rsid w:val="008A6F05"/>
    <w:rsid w:val="008B775D"/>
    <w:rsid w:val="008D2030"/>
    <w:rsid w:val="008E5E33"/>
    <w:rsid w:val="00901C75"/>
    <w:rsid w:val="00907798"/>
    <w:rsid w:val="009541C6"/>
    <w:rsid w:val="0095615E"/>
    <w:rsid w:val="00964715"/>
    <w:rsid w:val="00973885"/>
    <w:rsid w:val="009865D2"/>
    <w:rsid w:val="009907E7"/>
    <w:rsid w:val="009914D8"/>
    <w:rsid w:val="00991989"/>
    <w:rsid w:val="009A786F"/>
    <w:rsid w:val="009B7E6E"/>
    <w:rsid w:val="009C1C0C"/>
    <w:rsid w:val="009C7DE8"/>
    <w:rsid w:val="009D1FED"/>
    <w:rsid w:val="009D257A"/>
    <w:rsid w:val="009D5F34"/>
    <w:rsid w:val="009D68C9"/>
    <w:rsid w:val="009F0329"/>
    <w:rsid w:val="00A001B7"/>
    <w:rsid w:val="00A115D0"/>
    <w:rsid w:val="00A36F42"/>
    <w:rsid w:val="00A55AD5"/>
    <w:rsid w:val="00A63436"/>
    <w:rsid w:val="00A66E23"/>
    <w:rsid w:val="00A670F2"/>
    <w:rsid w:val="00A717ED"/>
    <w:rsid w:val="00A81D02"/>
    <w:rsid w:val="00AA1AF7"/>
    <w:rsid w:val="00AA7CDE"/>
    <w:rsid w:val="00AB0D9A"/>
    <w:rsid w:val="00AC2B71"/>
    <w:rsid w:val="00AC4288"/>
    <w:rsid w:val="00AD519C"/>
    <w:rsid w:val="00AE7E3F"/>
    <w:rsid w:val="00B06ACD"/>
    <w:rsid w:val="00B1589D"/>
    <w:rsid w:val="00B17BC4"/>
    <w:rsid w:val="00B208B2"/>
    <w:rsid w:val="00B2181B"/>
    <w:rsid w:val="00B3372C"/>
    <w:rsid w:val="00B40AA9"/>
    <w:rsid w:val="00B41480"/>
    <w:rsid w:val="00B42047"/>
    <w:rsid w:val="00B44243"/>
    <w:rsid w:val="00B47EC3"/>
    <w:rsid w:val="00B5210F"/>
    <w:rsid w:val="00B54346"/>
    <w:rsid w:val="00B57AF0"/>
    <w:rsid w:val="00B733AD"/>
    <w:rsid w:val="00B8319A"/>
    <w:rsid w:val="00B8392C"/>
    <w:rsid w:val="00B842BC"/>
    <w:rsid w:val="00B938AD"/>
    <w:rsid w:val="00BA2202"/>
    <w:rsid w:val="00BB5154"/>
    <w:rsid w:val="00BC5A10"/>
    <w:rsid w:val="00BC7D19"/>
    <w:rsid w:val="00BD71FC"/>
    <w:rsid w:val="00C07439"/>
    <w:rsid w:val="00C15B47"/>
    <w:rsid w:val="00C16566"/>
    <w:rsid w:val="00C232FA"/>
    <w:rsid w:val="00C26D0F"/>
    <w:rsid w:val="00C319E6"/>
    <w:rsid w:val="00C464AC"/>
    <w:rsid w:val="00C518FA"/>
    <w:rsid w:val="00C5493D"/>
    <w:rsid w:val="00C64912"/>
    <w:rsid w:val="00C6503A"/>
    <w:rsid w:val="00C74222"/>
    <w:rsid w:val="00C9024D"/>
    <w:rsid w:val="00C97885"/>
    <w:rsid w:val="00CA1C12"/>
    <w:rsid w:val="00CA7DE2"/>
    <w:rsid w:val="00CC5845"/>
    <w:rsid w:val="00CD1AE6"/>
    <w:rsid w:val="00CE3536"/>
    <w:rsid w:val="00CE4FF7"/>
    <w:rsid w:val="00CF74CF"/>
    <w:rsid w:val="00D02EB4"/>
    <w:rsid w:val="00D03F29"/>
    <w:rsid w:val="00D11D82"/>
    <w:rsid w:val="00D12595"/>
    <w:rsid w:val="00D17EE8"/>
    <w:rsid w:val="00D37CED"/>
    <w:rsid w:val="00D7348B"/>
    <w:rsid w:val="00D7661C"/>
    <w:rsid w:val="00D90E6E"/>
    <w:rsid w:val="00D97311"/>
    <w:rsid w:val="00DA0B7A"/>
    <w:rsid w:val="00DA2EA0"/>
    <w:rsid w:val="00DA431D"/>
    <w:rsid w:val="00DC1115"/>
    <w:rsid w:val="00DD6C89"/>
    <w:rsid w:val="00DE529C"/>
    <w:rsid w:val="00DF23C7"/>
    <w:rsid w:val="00DF3FBD"/>
    <w:rsid w:val="00E00E9F"/>
    <w:rsid w:val="00E14468"/>
    <w:rsid w:val="00E21B51"/>
    <w:rsid w:val="00E30B45"/>
    <w:rsid w:val="00E36067"/>
    <w:rsid w:val="00E36842"/>
    <w:rsid w:val="00E474E5"/>
    <w:rsid w:val="00E553AA"/>
    <w:rsid w:val="00E8222E"/>
    <w:rsid w:val="00EA09DC"/>
    <w:rsid w:val="00EA0EB4"/>
    <w:rsid w:val="00EA7AF1"/>
    <w:rsid w:val="00EC10B2"/>
    <w:rsid w:val="00EC6A7F"/>
    <w:rsid w:val="00EE4CED"/>
    <w:rsid w:val="00EE56C0"/>
    <w:rsid w:val="00EE649C"/>
    <w:rsid w:val="00F07D13"/>
    <w:rsid w:val="00F13881"/>
    <w:rsid w:val="00F24A31"/>
    <w:rsid w:val="00F3079D"/>
    <w:rsid w:val="00F37398"/>
    <w:rsid w:val="00F42096"/>
    <w:rsid w:val="00F5388D"/>
    <w:rsid w:val="00F6253B"/>
    <w:rsid w:val="00F67D40"/>
    <w:rsid w:val="00F72004"/>
    <w:rsid w:val="00F73A09"/>
    <w:rsid w:val="00F8042F"/>
    <w:rsid w:val="00F8607F"/>
    <w:rsid w:val="00FA3078"/>
    <w:rsid w:val="00FA4831"/>
    <w:rsid w:val="00FC53EB"/>
    <w:rsid w:val="00FC56D0"/>
    <w:rsid w:val="00FD095C"/>
    <w:rsid w:val="00FD136C"/>
    <w:rsid w:val="00FE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BC24D"/>
  <w15:docId w15:val="{A912244D-BF17-49EB-B53D-DA05FFAB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30" w:after="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5"/>
    <w:lsdException w:name="List Number" w:uiPriority="5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36"/>
    <w:rPr>
      <w:color w:val="17365D" w:themeColor="text2" w:themeShade="BF"/>
      <w:sz w:val="16"/>
    </w:rPr>
  </w:style>
  <w:style w:type="paragraph" w:styleId="Heading1">
    <w:name w:val="heading 1"/>
    <w:basedOn w:val="Normal"/>
    <w:link w:val="Heading1Char"/>
    <w:uiPriority w:val="9"/>
    <w:semiHidden/>
    <w:qFormat/>
    <w:pPr>
      <w:keepLines/>
      <w:spacing w:before="120" w:after="120"/>
      <w:outlineLvl w:val="0"/>
    </w:pPr>
    <w:rPr>
      <w:rFonts w:asciiTheme="majorHAnsi" w:eastAsiaTheme="majorEastAsia" w:hAnsiTheme="majorHAnsi" w:cstheme="majorBidi"/>
      <w:b/>
      <w:smallCaps/>
      <w:sz w:val="22"/>
      <w:szCs w:val="32"/>
    </w:rPr>
  </w:style>
  <w:style w:type="paragraph" w:styleId="Heading2">
    <w:name w:val="heading 2"/>
    <w:basedOn w:val="Normal"/>
    <w:link w:val="Heading2Char"/>
    <w:uiPriority w:val="9"/>
    <w:semiHidden/>
    <w:qFormat/>
    <w:pPr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A40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443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443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1A40E4"/>
    <w:rPr>
      <w:b/>
      <w:bCs/>
      <w:caps w:val="0"/>
      <w:smallCaps/>
      <w:color w:val="365F91" w:themeColor="accent1" w:themeShade="BF"/>
      <w:spacing w:val="0"/>
    </w:rPr>
  </w:style>
  <w:style w:type="paragraph" w:styleId="ListBullet">
    <w:name w:val="List Bullet"/>
    <w:basedOn w:val="Normal"/>
    <w:uiPriority w:val="10"/>
    <w:semiHidden/>
    <w:pPr>
      <w:numPr>
        <w:numId w:val="3"/>
      </w:numPr>
    </w:pPr>
  </w:style>
  <w:style w:type="paragraph" w:styleId="ListNumber">
    <w:name w:val="List Number"/>
    <w:basedOn w:val="Normal"/>
    <w:uiPriority w:val="10"/>
    <w:semiHidden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before="0" w:after="160"/>
    </w:pPr>
    <w:rPr>
      <w:rFonts w:eastAsiaTheme="minorHAns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01B7"/>
    <w:rPr>
      <w:rFonts w:eastAsiaTheme="minorHAnsi"/>
      <w:color w:val="17365D" w:themeColor="text2" w:themeShade="BF"/>
      <w:sz w:val="16"/>
      <w:lang w:eastAsia="en-US"/>
    </w:rPr>
  </w:style>
  <w:style w:type="paragraph" w:styleId="NoSpacing">
    <w:name w:val="No Spacing"/>
    <w:uiPriority w:val="1"/>
    <w:semiHidden/>
    <w:qFormat/>
    <w:pPr>
      <w:spacing w:before="0" w:after="0"/>
    </w:pPr>
  </w:style>
  <w:style w:type="paragraph" w:styleId="Footer">
    <w:name w:val="footer"/>
    <w:basedOn w:val="Normal"/>
    <w:link w:val="FooterCha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  <w:rsid w:val="00A001B7"/>
    <w:rPr>
      <w:color w:val="17365D" w:themeColor="text2" w:themeShade="BF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B7"/>
    <w:rPr>
      <w:rFonts w:asciiTheme="majorHAnsi" w:eastAsiaTheme="majorEastAsia" w:hAnsiTheme="majorHAnsi" w:cstheme="majorBidi"/>
      <w:color w:val="243F60" w:themeColor="accent1" w:themeShade="7F"/>
      <w:sz w:val="16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B7"/>
    <w:rPr>
      <w:rFonts w:asciiTheme="majorHAnsi" w:eastAsiaTheme="majorEastAsia" w:hAnsiTheme="majorHAnsi" w:cstheme="majorBidi"/>
      <w:i/>
      <w:iCs/>
      <w:color w:val="365F91" w:themeColor="accent1" w:themeShade="B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B7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B7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TOCHeading">
    <w:name w:val="TOC Heading"/>
    <w:basedOn w:val="Heading1"/>
    <w:next w:val="Normal"/>
    <w:uiPriority w:val="39"/>
    <w:semiHidden/>
    <w:qFormat/>
    <w:pPr>
      <w:keepNext/>
      <w:outlineLvl w:val="9"/>
    </w:pPr>
  </w:style>
  <w:style w:type="paragraph" w:styleId="BalloonText">
    <w:name w:val="Balloon Text"/>
    <w:basedOn w:val="Normal"/>
    <w:link w:val="BalloonTextChar"/>
    <w:uiPriority w:val="99"/>
    <w:semiHidden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1B7"/>
    <w:rPr>
      <w:rFonts w:ascii="Segoe UI" w:hAnsi="Segoe UI" w:cs="Segoe UI"/>
      <w:color w:val="17365D" w:themeColor="text2" w:themeShade="BF"/>
      <w:sz w:val="18"/>
      <w:szCs w:val="18"/>
    </w:rPr>
  </w:style>
  <w:style w:type="table" w:styleId="PlainTable4">
    <w:name w:val="Plain Table 4"/>
    <w:basedOn w:val="TableNormal"/>
    <w:uiPriority w:val="44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semiHidden/>
    <w:rsid w:val="00A001B7"/>
    <w:rPr>
      <w:rFonts w:asciiTheme="majorHAnsi" w:eastAsiaTheme="majorEastAsia" w:hAnsiTheme="majorHAnsi" w:cstheme="majorBidi"/>
      <w:b/>
      <w:smallCaps/>
      <w:color w:val="17365D" w:themeColor="text2" w:themeShade="BF"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B7"/>
    <w:rPr>
      <w:rFonts w:asciiTheme="majorHAnsi" w:eastAsiaTheme="majorEastAsia" w:hAnsiTheme="majorHAnsi" w:cstheme="majorBidi"/>
      <w:b/>
      <w:color w:val="17365D" w:themeColor="text2" w:themeShade="BF"/>
      <w:sz w:val="16"/>
      <w:szCs w:val="26"/>
    </w:rPr>
  </w:style>
  <w:style w:type="table" w:styleId="PlainTable1">
    <w:name w:val="Plain Table 1"/>
    <w:basedOn w:val="TableNormal"/>
    <w:uiPriority w:val="41"/>
    <w:rsid w:val="008A6F0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5004C"/>
    <w:tblPr/>
  </w:style>
  <w:style w:type="table" w:styleId="TableGridLight">
    <w:name w:val="Grid Table Light"/>
    <w:basedOn w:val="TableNormal"/>
    <w:uiPriority w:val="40"/>
    <w:rsid w:val="0085004C"/>
    <w:tblPr/>
  </w:style>
  <w:style w:type="character" w:customStyle="1" w:styleId="Heading5Char">
    <w:name w:val="Heading 5 Char"/>
    <w:basedOn w:val="DefaultParagraphFont"/>
    <w:link w:val="Heading5"/>
    <w:uiPriority w:val="9"/>
    <w:semiHidden/>
    <w:rsid w:val="00A001B7"/>
    <w:rPr>
      <w:rFonts w:asciiTheme="majorHAnsi" w:eastAsiaTheme="majorEastAsia" w:hAnsiTheme="majorHAnsi" w:cstheme="majorBidi"/>
      <w:color w:val="365F91" w:themeColor="accent1" w:themeShade="BF"/>
      <w:sz w:val="16"/>
    </w:rPr>
  </w:style>
  <w:style w:type="character" w:styleId="IntenseEmphasis">
    <w:name w:val="Intense Emphasis"/>
    <w:basedOn w:val="DefaultParagraphFont"/>
    <w:uiPriority w:val="21"/>
    <w:semiHidden/>
    <w:qFormat/>
    <w:rsid w:val="001A40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1A40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001B7"/>
    <w:rPr>
      <w:i/>
      <w:iCs/>
      <w:color w:val="365F91" w:themeColor="accent1" w:themeShade="BF"/>
      <w:sz w:val="16"/>
    </w:rPr>
  </w:style>
  <w:style w:type="paragraph" w:styleId="BlockText">
    <w:name w:val="Block Text"/>
    <w:basedOn w:val="Normal"/>
    <w:uiPriority w:val="99"/>
    <w:semiHidden/>
    <w:rsid w:val="001A40E4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rsid w:val="001A40E4"/>
    <w:rPr>
      <w:color w:val="595959" w:themeColor="text1" w:themeTint="A6"/>
      <w:shd w:val="clear" w:color="auto" w:fill="E6E6E6"/>
    </w:rPr>
  </w:style>
  <w:style w:type="paragraph" w:styleId="Caption">
    <w:name w:val="caption"/>
    <w:basedOn w:val="Normal"/>
    <w:next w:val="Normal"/>
    <w:uiPriority w:val="35"/>
    <w:semiHidden/>
    <w:qFormat/>
    <w:rsid w:val="005443BE"/>
    <w:pPr>
      <w:spacing w:before="0"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semiHidden/>
    <w:qFormat/>
    <w:rsid w:val="005443BE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B7"/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B7"/>
    <w:rPr>
      <w:rFonts w:asciiTheme="majorHAnsi" w:eastAsiaTheme="majorEastAsia" w:hAnsiTheme="majorHAnsi" w:cstheme="majorBidi"/>
      <w:i/>
      <w:iCs/>
      <w:color w:val="243F60" w:themeColor="accent1" w:themeShade="7F"/>
      <w:sz w:val="16"/>
    </w:rPr>
  </w:style>
  <w:style w:type="paragraph" w:styleId="ListParagraph">
    <w:name w:val="List Paragraph"/>
    <w:basedOn w:val="Normal"/>
    <w:uiPriority w:val="34"/>
    <w:semiHidden/>
    <w:qFormat/>
    <w:rsid w:val="005443B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5443B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001B7"/>
    <w:rPr>
      <w:i/>
      <w:iCs/>
      <w:color w:val="404040" w:themeColor="text1" w:themeTint="BF"/>
      <w:sz w:val="16"/>
    </w:rPr>
  </w:style>
  <w:style w:type="character" w:styleId="Strong">
    <w:name w:val="Strong"/>
    <w:basedOn w:val="DefaultParagraphFont"/>
    <w:uiPriority w:val="22"/>
    <w:semiHidden/>
    <w:qFormat/>
    <w:rsid w:val="005443B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5443BE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001B7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5443B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443BE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B06ACD"/>
    <w:pPr>
      <w:spacing w:before="0" w:after="0"/>
      <w:contextualSpacing/>
    </w:pPr>
    <w:rPr>
      <w:rFonts w:asciiTheme="majorHAnsi" w:eastAsiaTheme="majorEastAsia" w:hAnsiTheme="majorHAnsi" w:cstheme="majorBidi"/>
      <w:b/>
      <w:caps/>
      <w:kern w:val="28"/>
      <w:sz w:val="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ACD"/>
    <w:rPr>
      <w:rFonts w:asciiTheme="majorHAnsi" w:eastAsiaTheme="majorEastAsia" w:hAnsiTheme="majorHAnsi" w:cstheme="majorBidi"/>
      <w:b/>
      <w:caps/>
      <w:color w:val="17365D" w:themeColor="text2" w:themeShade="BF"/>
      <w:kern w:val="28"/>
      <w:szCs w:val="56"/>
    </w:rPr>
  </w:style>
  <w:style w:type="paragraph" w:customStyle="1" w:styleId="Company">
    <w:name w:val="Company"/>
    <w:basedOn w:val="Normal"/>
    <w:qFormat/>
    <w:rsid w:val="00B06ACD"/>
    <w:pPr>
      <w:spacing w:before="0" w:after="0"/>
    </w:pPr>
    <w:rPr>
      <w:rFonts w:asciiTheme="majorHAnsi" w:hAnsiTheme="majorHAnsi"/>
      <w:b/>
      <w:noProof/>
      <w:sz w:val="48"/>
      <w:szCs w:val="40"/>
      <w:lang w:eastAsia="en-US"/>
    </w:rPr>
  </w:style>
  <w:style w:type="paragraph" w:customStyle="1" w:styleId="JobTitle">
    <w:name w:val="Job Title"/>
    <w:basedOn w:val="Normal"/>
    <w:qFormat/>
    <w:rsid w:val="00C518FA"/>
    <w:pPr>
      <w:spacing w:before="0" w:after="0"/>
    </w:pPr>
    <w:rPr>
      <w:b/>
      <w:caps/>
      <w:sz w:val="20"/>
    </w:rPr>
  </w:style>
  <w:style w:type="paragraph" w:customStyle="1" w:styleId="IndentBullets">
    <w:name w:val="Indent Bullets"/>
    <w:basedOn w:val="ListBullet"/>
    <w:uiPriority w:val="1"/>
    <w:qFormat/>
    <w:rsid w:val="00C319E6"/>
    <w:pPr>
      <w:numPr>
        <w:numId w:val="20"/>
      </w:numPr>
      <w:spacing w:before="120" w:after="120"/>
      <w:contextualSpacing/>
    </w:pPr>
    <w:rPr>
      <w:szCs w:val="16"/>
    </w:rPr>
  </w:style>
  <w:style w:type="paragraph" w:customStyle="1" w:styleId="IndentNumbers">
    <w:name w:val="Indent Numbers"/>
    <w:basedOn w:val="ListNumber"/>
    <w:uiPriority w:val="1"/>
    <w:qFormat/>
    <w:rsid w:val="00C319E6"/>
    <w:pPr>
      <w:numPr>
        <w:numId w:val="14"/>
      </w:numPr>
      <w:spacing w:before="60" w:after="120"/>
      <w:contextualSpacing/>
    </w:pPr>
    <w:rPr>
      <w:szCs w:val="16"/>
    </w:rPr>
  </w:style>
  <w:style w:type="paragraph" w:customStyle="1" w:styleId="Non-IndentBullets">
    <w:name w:val="Non-Indent Bullets"/>
    <w:basedOn w:val="Heading1"/>
    <w:qFormat/>
    <w:rsid w:val="00C319E6"/>
    <w:pPr>
      <w:numPr>
        <w:numId w:val="21"/>
      </w:numPr>
      <w:ind w:right="144"/>
      <w:contextualSpacing/>
    </w:pPr>
    <w:rPr>
      <w:rFonts w:asciiTheme="minorHAnsi" w:eastAsiaTheme="minorEastAsia" w:hAnsiTheme="minorHAnsi" w:cstheme="minorBidi"/>
      <w:b w:val="0"/>
      <w:smallCaps w:val="0"/>
      <w:sz w:val="16"/>
      <w:szCs w:val="16"/>
    </w:rPr>
  </w:style>
  <w:style w:type="character" w:customStyle="1" w:styleId="Bold">
    <w:name w:val="Bold"/>
    <w:basedOn w:val="DefaultParagraphFont"/>
    <w:uiPriority w:val="1"/>
    <w:qFormat/>
    <w:rsid w:val="00440963"/>
    <w:rPr>
      <w:b/>
    </w:rPr>
  </w:style>
  <w:style w:type="paragraph" w:styleId="Header">
    <w:name w:val="header"/>
    <w:basedOn w:val="Normal"/>
    <w:link w:val="HeaderChar"/>
    <w:uiPriority w:val="99"/>
    <w:semiHidden/>
    <w:rsid w:val="00573ED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3ED7"/>
    <w:rPr>
      <w:color w:val="17365D" w:themeColor="text2" w:themeShade="BF"/>
      <w:sz w:val="16"/>
    </w:rPr>
  </w:style>
  <w:style w:type="character" w:styleId="Hyperlink">
    <w:name w:val="Hyperlink"/>
    <w:basedOn w:val="DefaultParagraphFont"/>
    <w:uiPriority w:val="99"/>
    <w:semiHidden/>
    <w:rsid w:val="006840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0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bing.com/ck/a?!&amp;&amp;p=a09cac99db392987c2641f3e9d2574bc45499a866b15a36c2d3cf07880f34f1fJmltdHM9MTc3NzE2MTYwMA&amp;ptn=3&amp;ver=2&amp;hsh=4&amp;fclid=1ab22b1a-128b-6067-0c53-3da013ac6102&amp;u=a1aHR0cHM6Ly9pbi5pbmRlZWQuY29tL2NhcmVlci1hZHZpY2UvZmluZGluZy1hLWpvYi93aGF0LWRvLWh1bWFuLXJlc291cmNlLWludGVybi1kbw&amp;ntb=1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bing.com/ck/a?!&amp;&amp;p=a09cac99db392987c2641f3e9d2574bc45499a866b15a36c2d3cf07880f34f1fJmltdHM9MTc3NzE2MTYwMA&amp;ptn=3&amp;ver=2&amp;hsh=4&amp;fclid=1ab22b1a-128b-6067-0c53-3da013ac6102&amp;u=a1aHR0cHM6Ly9pbi5pbmRlZWQuY29tL2NhcmVlci1hZHZpY2UvZmluZGluZy1hLWpvYi93aGF0LWRvLWh1bWFuLXJlc291cmNlLWludGVybi1kbw&amp;ntb=1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bing.com/ck/a?!&amp;&amp;p=a09cac99db392987c2641f3e9d2574bc45499a866b15a36c2d3cf07880f34f1fJmltdHM9MTc3NzE2MTYwMA&amp;ptn=3&amp;ver=2&amp;hsh=4&amp;fclid=1ab22b1a-128b-6067-0c53-3da013ac6102&amp;u=a1aHR0cHM6Ly9pbi5pbmRlZWQuY29tL2NhcmVlci1hZHZpY2UvZmluZGluZy1hLWpvYi93aGF0LWRvLWh1bWFuLXJlc291cmNlLWludGVybi1kbw&amp;ntb=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ksh\AppData\Roaming\Microsoft\Templates\Job%20description%20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3F9C38377145F1895D5DBA12DF2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1E90E-97B0-4E1E-B013-70514F99FF3A}"/>
      </w:docPartPr>
      <w:docPartBody>
        <w:p w:rsidR="00A41284" w:rsidRDefault="0030725E" w:rsidP="0030725E">
          <w:pPr>
            <w:pStyle w:val="B53F9C38377145F1895D5DBA12DF2B0A"/>
          </w:pPr>
          <w:r w:rsidRPr="00DF3FBD">
            <w:t>JOB TITLE:</w:t>
          </w:r>
        </w:p>
      </w:docPartBody>
    </w:docPart>
    <w:docPart>
      <w:docPartPr>
        <w:name w:val="CA07E650171745DB8365F70CBBB5F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7E805-89B0-4305-8FFE-BD991F16A706}"/>
      </w:docPartPr>
      <w:docPartBody>
        <w:p w:rsidR="00A41284" w:rsidRDefault="0030725E" w:rsidP="0030725E">
          <w:pPr>
            <w:pStyle w:val="CA07E650171745DB8365F70CBBB5F9C8"/>
          </w:pPr>
          <w:r w:rsidRPr="00DF3FBD">
            <w:t>JOB CATEGORY:</w:t>
          </w:r>
        </w:p>
      </w:docPartBody>
    </w:docPart>
    <w:docPart>
      <w:docPartPr>
        <w:name w:val="C4D5CA6A11C646E89A0B3800136BA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98810-1727-48DE-A84C-E6233CA46F47}"/>
      </w:docPartPr>
      <w:docPartBody>
        <w:p w:rsidR="00A41284" w:rsidRDefault="0030725E" w:rsidP="0030725E">
          <w:pPr>
            <w:pStyle w:val="C4D5CA6A11C646E89A0B3800136BA731"/>
          </w:pPr>
          <w:r w:rsidRPr="009D68C9">
            <w:t>APPLICATIONS ACCEPTED BY:</w:t>
          </w:r>
        </w:p>
      </w:docPartBody>
    </w:docPart>
    <w:docPart>
      <w:docPartPr>
        <w:name w:val="38C15E57BB1D4876887CE16FC1E080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EEF28-552C-4C65-B1E7-FCCA6AD1F287}"/>
      </w:docPartPr>
      <w:docPartBody>
        <w:p w:rsidR="00A41284" w:rsidRDefault="0030725E" w:rsidP="0030725E">
          <w:pPr>
            <w:pStyle w:val="38C15E57BB1D4876887CE16FC1E080A7"/>
          </w:pPr>
          <w:r w:rsidRPr="00733436">
            <w:rPr>
              <w:rStyle w:val="Bold"/>
            </w:rPr>
            <w:t>Fax or Email:</w:t>
          </w:r>
        </w:p>
      </w:docPartBody>
    </w:docPart>
    <w:docPart>
      <w:docPartPr>
        <w:name w:val="E53461206A9A4B6CA6EC209298C7A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2F34F-9DD8-43A9-BD74-086D2EE0647C}"/>
      </w:docPartPr>
      <w:docPartBody>
        <w:p w:rsidR="00A41284" w:rsidRDefault="0030725E" w:rsidP="0030725E">
          <w:pPr>
            <w:pStyle w:val="E53461206A9A4B6CA6EC209298C7AA98"/>
          </w:pPr>
          <w:r w:rsidRPr="00733436">
            <w:rPr>
              <w:rStyle w:val="Bold"/>
            </w:rPr>
            <w:t>Subject line:</w:t>
          </w:r>
        </w:p>
      </w:docPartBody>
    </w:docPart>
    <w:docPart>
      <w:docPartPr>
        <w:name w:val="F34704E0B360440F9B8876B85E447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962C8-B9A0-4171-A071-F5B9EF6D738F}"/>
      </w:docPartPr>
      <w:docPartBody>
        <w:p w:rsidR="00A41284" w:rsidRDefault="0030725E" w:rsidP="0030725E">
          <w:pPr>
            <w:pStyle w:val="F34704E0B360440F9B8876B85E447C8F"/>
          </w:pPr>
          <w:r w:rsidRPr="00733436">
            <w:rPr>
              <w:rStyle w:val="Bold"/>
            </w:rPr>
            <w:t>Role and Responsibilities</w:t>
          </w:r>
        </w:p>
      </w:docPartBody>
    </w:docPart>
    <w:docPart>
      <w:docPartPr>
        <w:name w:val="10A1629801504949B9F418F943FB0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4664F-71F8-45C4-B39F-5C8425063809}"/>
      </w:docPartPr>
      <w:docPartBody>
        <w:p w:rsidR="00A41284" w:rsidRDefault="0030725E" w:rsidP="0030725E">
          <w:pPr>
            <w:pStyle w:val="10A1629801504949B9F418F943FB024D"/>
          </w:pPr>
          <w:r w:rsidRPr="00733436">
            <w:rPr>
              <w:rStyle w:val="Bold"/>
            </w:rPr>
            <w:t>Qualifications and Education Requirements</w:t>
          </w:r>
        </w:p>
      </w:docPartBody>
    </w:docPart>
    <w:docPart>
      <w:docPartPr>
        <w:name w:val="7B8FF696687448E4A4646924AB12A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1DFF0-FB89-45F1-9BBA-5D2740CCB3C0}"/>
      </w:docPartPr>
      <w:docPartBody>
        <w:p w:rsidR="00A41284" w:rsidRDefault="0030725E" w:rsidP="0030725E">
          <w:pPr>
            <w:pStyle w:val="7B8FF696687448E4A4646924AB12A8F9"/>
          </w:pPr>
          <w:r w:rsidRPr="00733436">
            <w:rPr>
              <w:rStyle w:val="Bold"/>
            </w:rPr>
            <w:t>Preferred Skills</w:t>
          </w:r>
        </w:p>
      </w:docPartBody>
    </w:docPart>
    <w:docPart>
      <w:docPartPr>
        <w:name w:val="100985075E8D4A599F54743842442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E2B25-41A8-4B15-97F1-712403821C99}"/>
      </w:docPartPr>
      <w:docPartBody>
        <w:p w:rsidR="00A41284" w:rsidRDefault="0030725E" w:rsidP="0030725E">
          <w:pPr>
            <w:pStyle w:val="100985075E8D4A599F54743842442B05"/>
          </w:pPr>
          <w:r w:rsidRPr="00733436">
            <w:rPr>
              <w:rStyle w:val="Bold"/>
            </w:rPr>
            <w:t>Additional Notes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25E"/>
    <w:rsid w:val="002E279E"/>
    <w:rsid w:val="0030725E"/>
    <w:rsid w:val="003E2E06"/>
    <w:rsid w:val="00835152"/>
    <w:rsid w:val="00A41284"/>
    <w:rsid w:val="00EE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54CE6A98B946C9947B241B0A9BFDCF">
    <w:name w:val="8F54CE6A98B946C9947B241B0A9BFDCF"/>
    <w:rsid w:val="002E279E"/>
  </w:style>
  <w:style w:type="paragraph" w:customStyle="1" w:styleId="364AB8E794EF48CDB1331A0E0D741CA8">
    <w:name w:val="364AB8E794EF48CDB1331A0E0D741CA8"/>
    <w:rsid w:val="002E279E"/>
  </w:style>
  <w:style w:type="character" w:customStyle="1" w:styleId="Bold">
    <w:name w:val="Bold"/>
    <w:basedOn w:val="DefaultParagraphFont"/>
    <w:uiPriority w:val="1"/>
    <w:qFormat/>
    <w:rsid w:val="002E279E"/>
    <w:rPr>
      <w:b/>
    </w:rPr>
  </w:style>
  <w:style w:type="paragraph" w:customStyle="1" w:styleId="B53F9C38377145F1895D5DBA12DF2B0A">
    <w:name w:val="B53F9C38377145F1895D5DBA12DF2B0A"/>
    <w:rsid w:val="0030725E"/>
  </w:style>
  <w:style w:type="paragraph" w:customStyle="1" w:styleId="CA07E650171745DB8365F70CBBB5F9C8">
    <w:name w:val="CA07E650171745DB8365F70CBBB5F9C8"/>
    <w:rsid w:val="0030725E"/>
  </w:style>
  <w:style w:type="paragraph" w:customStyle="1" w:styleId="384BD1BA6319480D967D9B7A5F411C24">
    <w:name w:val="384BD1BA6319480D967D9B7A5F411C24"/>
    <w:rsid w:val="0030725E"/>
  </w:style>
  <w:style w:type="paragraph" w:customStyle="1" w:styleId="FA160CE98EC4486BA3A888CBCA6F7C8D">
    <w:name w:val="FA160CE98EC4486BA3A888CBCA6F7C8D"/>
    <w:rsid w:val="0030725E"/>
  </w:style>
  <w:style w:type="paragraph" w:customStyle="1" w:styleId="C82C5B5EE9794602A134A76B92CA86EB">
    <w:name w:val="C82C5B5EE9794602A134A76B92CA86EB"/>
    <w:rsid w:val="0030725E"/>
  </w:style>
  <w:style w:type="paragraph" w:customStyle="1" w:styleId="3B1D4A3C8C7644CFAAE9BCA7F15FC541">
    <w:name w:val="3B1D4A3C8C7644CFAAE9BCA7F15FC541"/>
    <w:rsid w:val="0030725E"/>
  </w:style>
  <w:style w:type="paragraph" w:customStyle="1" w:styleId="9CE5842021C04E089D0A2A2457C50877">
    <w:name w:val="9CE5842021C04E089D0A2A2457C50877"/>
    <w:rsid w:val="0030725E"/>
  </w:style>
  <w:style w:type="paragraph" w:customStyle="1" w:styleId="23F2A75006484481ADA66BCA8193F317">
    <w:name w:val="23F2A75006484481ADA66BCA8193F317"/>
    <w:rsid w:val="0030725E"/>
  </w:style>
  <w:style w:type="paragraph" w:customStyle="1" w:styleId="24D335DF0E3B47F8917A7BBD370DF159">
    <w:name w:val="24D335DF0E3B47F8917A7BBD370DF159"/>
    <w:rsid w:val="0030725E"/>
  </w:style>
  <w:style w:type="paragraph" w:customStyle="1" w:styleId="931FD49AA0594FB8ACD7B710F9C58295">
    <w:name w:val="931FD49AA0594FB8ACD7B710F9C58295"/>
    <w:rsid w:val="0030725E"/>
  </w:style>
  <w:style w:type="paragraph" w:customStyle="1" w:styleId="E7C9D4DBE4884D728FB6C847346AC0C4">
    <w:name w:val="E7C9D4DBE4884D728FB6C847346AC0C4"/>
    <w:rsid w:val="0030725E"/>
  </w:style>
  <w:style w:type="paragraph" w:customStyle="1" w:styleId="42FF2ED3A0EB43EC8B15DF327459DEA2">
    <w:name w:val="42FF2ED3A0EB43EC8B15DF327459DEA2"/>
    <w:rsid w:val="0030725E"/>
  </w:style>
  <w:style w:type="paragraph" w:customStyle="1" w:styleId="B5F8C3F9DAF841BBA28CA7A447D5D559">
    <w:name w:val="B5F8C3F9DAF841BBA28CA7A447D5D559"/>
    <w:rsid w:val="0030725E"/>
  </w:style>
  <w:style w:type="paragraph" w:customStyle="1" w:styleId="4C08CFDF39894C33B8C5C10347B2C35E">
    <w:name w:val="4C08CFDF39894C33B8C5C10347B2C35E"/>
    <w:rsid w:val="0030725E"/>
  </w:style>
  <w:style w:type="paragraph" w:customStyle="1" w:styleId="0F395876E3AB4CF0B0D5129C4B91D069">
    <w:name w:val="0F395876E3AB4CF0B0D5129C4B91D069"/>
    <w:rsid w:val="0030725E"/>
  </w:style>
  <w:style w:type="paragraph" w:customStyle="1" w:styleId="3CFF139C351849AF9657557FBF41FF69">
    <w:name w:val="3CFF139C351849AF9657557FBF41FF69"/>
    <w:rsid w:val="0030725E"/>
  </w:style>
  <w:style w:type="paragraph" w:customStyle="1" w:styleId="D4E0C06A7F9144C68E5F8EB76F7CBFF5">
    <w:name w:val="D4E0C06A7F9144C68E5F8EB76F7CBFF5"/>
    <w:rsid w:val="0030725E"/>
  </w:style>
  <w:style w:type="paragraph" w:customStyle="1" w:styleId="8DEAD1B131BD4F1695ADEC87C9A54E31">
    <w:name w:val="8DEAD1B131BD4F1695ADEC87C9A54E31"/>
    <w:rsid w:val="0030725E"/>
  </w:style>
  <w:style w:type="paragraph" w:customStyle="1" w:styleId="76C526096CFF4E6D9A66838841445938">
    <w:name w:val="76C526096CFF4E6D9A66838841445938"/>
    <w:rsid w:val="0030725E"/>
  </w:style>
  <w:style w:type="paragraph" w:customStyle="1" w:styleId="AE1211E9846A4EB5A04A3F437A05BCD3">
    <w:name w:val="AE1211E9846A4EB5A04A3F437A05BCD3"/>
    <w:rsid w:val="0030725E"/>
  </w:style>
  <w:style w:type="paragraph" w:customStyle="1" w:styleId="6F94F0EC171E45E0ABA779ABBDB47393">
    <w:name w:val="6F94F0EC171E45E0ABA779ABBDB47393"/>
    <w:rsid w:val="0030725E"/>
  </w:style>
  <w:style w:type="paragraph" w:customStyle="1" w:styleId="9C0A9C39CF3F487B929A5EB43FE5A150">
    <w:name w:val="9C0A9C39CF3F487B929A5EB43FE5A150"/>
    <w:rsid w:val="0030725E"/>
  </w:style>
  <w:style w:type="paragraph" w:customStyle="1" w:styleId="2178094FF4A744ADBF44A7741A4D27EF">
    <w:name w:val="2178094FF4A744ADBF44A7741A4D27EF"/>
    <w:rsid w:val="0030725E"/>
  </w:style>
  <w:style w:type="paragraph" w:customStyle="1" w:styleId="C4D5CA6A11C646E89A0B3800136BA731">
    <w:name w:val="C4D5CA6A11C646E89A0B3800136BA731"/>
    <w:rsid w:val="0030725E"/>
  </w:style>
  <w:style w:type="paragraph" w:customStyle="1" w:styleId="38C15E57BB1D4876887CE16FC1E080A7">
    <w:name w:val="38C15E57BB1D4876887CE16FC1E080A7"/>
    <w:rsid w:val="0030725E"/>
  </w:style>
  <w:style w:type="paragraph" w:customStyle="1" w:styleId="E53461206A9A4B6CA6EC209298C7AA98">
    <w:name w:val="E53461206A9A4B6CA6EC209298C7AA98"/>
    <w:rsid w:val="0030725E"/>
  </w:style>
  <w:style w:type="paragraph" w:customStyle="1" w:styleId="F34704E0B360440F9B8876B85E447C8F">
    <w:name w:val="F34704E0B360440F9B8876B85E447C8F"/>
    <w:rsid w:val="0030725E"/>
  </w:style>
  <w:style w:type="paragraph" w:customStyle="1" w:styleId="10A1629801504949B9F418F943FB024D">
    <w:name w:val="10A1629801504949B9F418F943FB024D"/>
    <w:rsid w:val="0030725E"/>
  </w:style>
  <w:style w:type="paragraph" w:customStyle="1" w:styleId="7B8FF696687448E4A4646924AB12A8F9">
    <w:name w:val="7B8FF696687448E4A4646924AB12A8F9"/>
    <w:rsid w:val="0030725E"/>
  </w:style>
  <w:style w:type="paragraph" w:customStyle="1" w:styleId="100985075E8D4A599F54743842442B05">
    <w:name w:val="100985075E8D4A599F54743842442B05"/>
    <w:rsid w:val="0030725E"/>
  </w:style>
  <w:style w:type="paragraph" w:customStyle="1" w:styleId="82994A70C3074A3B9E48D240009157CF">
    <w:name w:val="82994A70C3074A3B9E48D240009157CF"/>
    <w:rsid w:val="0030725E"/>
  </w:style>
  <w:style w:type="paragraph" w:customStyle="1" w:styleId="F6E3B6E9C617400E8F5E182A73784891">
    <w:name w:val="F6E3B6E9C617400E8F5E182A73784891"/>
    <w:rsid w:val="0030725E"/>
  </w:style>
  <w:style w:type="paragraph" w:customStyle="1" w:styleId="4B78BF3775D44BD48CF6D95E4004995D">
    <w:name w:val="4B78BF3775D44BD48CF6D95E4004995D"/>
    <w:rsid w:val="0030725E"/>
  </w:style>
  <w:style w:type="paragraph" w:customStyle="1" w:styleId="AA079B5ED0D44A1CA6B48D0D4AFD875A">
    <w:name w:val="AA079B5ED0D44A1CA6B48D0D4AFD875A"/>
    <w:rsid w:val="0030725E"/>
  </w:style>
  <w:style w:type="paragraph" w:customStyle="1" w:styleId="48A1F97914BD46D4A7092C8CBF8C8B6E">
    <w:name w:val="48A1F97914BD46D4A7092C8CBF8C8B6E"/>
    <w:rsid w:val="0030725E"/>
  </w:style>
  <w:style w:type="paragraph" w:customStyle="1" w:styleId="28FB24EA040E4A208A82697B8C46FE42">
    <w:name w:val="28FB24EA040E4A208A82697B8C46FE42"/>
    <w:rsid w:val="0030725E"/>
  </w:style>
  <w:style w:type="paragraph" w:customStyle="1" w:styleId="29D77350381045C4AAED4D5341AD94E5">
    <w:name w:val="29D77350381045C4AAED4D5341AD94E5"/>
    <w:rsid w:val="0030725E"/>
  </w:style>
  <w:style w:type="paragraph" w:customStyle="1" w:styleId="C38CEAFEDB0244B4A93DC741FE98D2CC">
    <w:name w:val="C38CEAFEDB0244B4A93DC741FE98D2CC"/>
    <w:rsid w:val="0030725E"/>
  </w:style>
  <w:style w:type="paragraph" w:customStyle="1" w:styleId="E85E6D1100054C5C99682F4094EA5B43">
    <w:name w:val="E85E6D1100054C5C99682F4094EA5B43"/>
    <w:rsid w:val="0030725E"/>
  </w:style>
  <w:style w:type="paragraph" w:customStyle="1" w:styleId="34426EE1A7B744C3A3BA4F51D1D0DD0D">
    <w:name w:val="34426EE1A7B744C3A3BA4F51D1D0DD0D"/>
    <w:rsid w:val="0030725E"/>
  </w:style>
  <w:style w:type="paragraph" w:customStyle="1" w:styleId="E63708E3F1264E66901E0E560DBC54AA">
    <w:name w:val="E63708E3F1264E66901E0E560DBC54AA"/>
    <w:rsid w:val="003072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Job Description For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22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2D98DD6-6EEE-47AD-9121-32E88C2654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ACE9EE-A22D-4CE0-874F-FAE53BE7DC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A8307F-61F6-4221-8918-85C9432EEB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A29F187A-4850-4456-A45B-41F10161B4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Job description form</Template>
  <TotalTime>75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jain</dc:creator>
  <cp:keywords/>
  <dc:description/>
  <cp:lastModifiedBy>saksham jain</cp:lastModifiedBy>
  <cp:revision>16</cp:revision>
  <dcterms:created xsi:type="dcterms:W3CDTF">2026-04-26T18:39:00Z</dcterms:created>
  <dcterms:modified xsi:type="dcterms:W3CDTF">2026-04-26T21:21:00Z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